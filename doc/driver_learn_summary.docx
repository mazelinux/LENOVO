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BC7" w:rsidRDefault="00593BC7" w:rsidP="00410B82">
      <w:pPr>
        <w:pStyle w:val="Header"/>
        <w:rPr>
          <w:rStyle w:val="apple-converted-space"/>
        </w:rPr>
      </w:pPr>
      <w:r w:rsidRPr="00BA48A2">
        <w:rPr>
          <w:rStyle w:val="apple-converted-space"/>
          <w:rFonts w:hint="eastAsia"/>
        </w:rPr>
        <w:t>驱动学习整理</w:t>
      </w:r>
    </w:p>
    <w:p w:rsidR="00593BC7" w:rsidRDefault="00593BC7">
      <w:pPr>
        <w:pStyle w:val="TOCHeading"/>
      </w:pPr>
      <w:bookmarkStart w:id="0" w:name="OLE_LINK5"/>
      <w:bookmarkStart w:id="1" w:name="OLE_LINK6"/>
      <w:r>
        <w:rPr>
          <w:rFonts w:hint="eastAsia"/>
          <w:lang w:val="zh-CN"/>
        </w:rPr>
        <w:t>目录</w:t>
      </w:r>
    </w:p>
    <w:p w:rsidR="00593BC7" w:rsidRDefault="00593BC7">
      <w:pPr>
        <w:pStyle w:val="TOC1"/>
        <w:tabs>
          <w:tab w:val="right" w:leader="dot" w:pos="8296"/>
        </w:tabs>
        <w:rPr>
          <w:noProof/>
        </w:rPr>
      </w:pPr>
      <w:r>
        <w:fldChar w:fldCharType="begin"/>
      </w:r>
      <w:r>
        <w:instrText xml:space="preserve"> TOC \o "1-3" \h \z \u </w:instrText>
      </w:r>
      <w:r>
        <w:fldChar w:fldCharType="separate"/>
      </w:r>
      <w:bookmarkStart w:id="2" w:name="_GoBack"/>
      <w:bookmarkEnd w:id="2"/>
      <w:r w:rsidRPr="00031845">
        <w:rPr>
          <w:rStyle w:val="Hyperlink"/>
          <w:noProof/>
        </w:rPr>
        <w:fldChar w:fldCharType="begin"/>
      </w:r>
      <w:r w:rsidRPr="00031845">
        <w:rPr>
          <w:rStyle w:val="Hyperlink"/>
          <w:noProof/>
        </w:rPr>
        <w:instrText xml:space="preserve"> </w:instrText>
      </w:r>
      <w:r>
        <w:rPr>
          <w:noProof/>
        </w:rPr>
        <w:instrText>HYPERLINK \l "_Toc476303283"</w:instrText>
      </w:r>
      <w:r w:rsidRPr="00031845">
        <w:rPr>
          <w:rStyle w:val="Hyperlink"/>
          <w:noProof/>
        </w:rPr>
        <w:instrText xml:space="preserve"> </w:instrText>
      </w:r>
      <w:r w:rsidRPr="00E71C4D">
        <w:rPr>
          <w:noProof/>
          <w:color w:val="0000FF"/>
          <w:u w:val="single"/>
        </w:rPr>
      </w:r>
      <w:r w:rsidRPr="00031845">
        <w:rPr>
          <w:rStyle w:val="Hyperlink"/>
          <w:noProof/>
        </w:rPr>
        <w:fldChar w:fldCharType="separate"/>
      </w:r>
      <w:r w:rsidRPr="00031845">
        <w:rPr>
          <w:rStyle w:val="Hyperlink"/>
          <w:rFonts w:hint="eastAsia"/>
          <w:noProof/>
        </w:rPr>
        <w:t>热插拔</w:t>
      </w:r>
      <w:r>
        <w:rPr>
          <w:noProof/>
          <w:webHidden/>
        </w:rPr>
        <w:tab/>
      </w:r>
      <w:r>
        <w:rPr>
          <w:noProof/>
          <w:webHidden/>
        </w:rPr>
        <w:fldChar w:fldCharType="begin"/>
      </w:r>
      <w:r>
        <w:rPr>
          <w:noProof/>
          <w:webHidden/>
        </w:rPr>
        <w:instrText xml:space="preserve"> PAGEREF _Toc476303283 \h </w:instrText>
      </w:r>
      <w:r>
        <w:rPr>
          <w:noProof/>
        </w:rPr>
      </w:r>
      <w:r>
        <w:rPr>
          <w:noProof/>
          <w:webHidden/>
        </w:rPr>
        <w:fldChar w:fldCharType="separate"/>
      </w:r>
      <w:r>
        <w:rPr>
          <w:noProof/>
          <w:webHidden/>
        </w:rPr>
        <w:t>3</w:t>
      </w:r>
      <w:r>
        <w:rPr>
          <w:noProof/>
          <w:webHidden/>
        </w:rPr>
        <w:fldChar w:fldCharType="end"/>
      </w:r>
      <w:r w:rsidRPr="00031845">
        <w:rPr>
          <w:rStyle w:val="Hyperlink"/>
          <w:noProof/>
        </w:rPr>
        <w:fldChar w:fldCharType="end"/>
      </w:r>
    </w:p>
    <w:p w:rsidR="00593BC7" w:rsidRDefault="00593BC7" w:rsidP="00E71C4D">
      <w:pPr>
        <w:pStyle w:val="TOC2"/>
        <w:tabs>
          <w:tab w:val="right" w:leader="dot" w:pos="8296"/>
        </w:tabs>
        <w:ind w:left="31680"/>
        <w:rPr>
          <w:noProof/>
        </w:rPr>
      </w:pPr>
      <w:hyperlink w:anchor="_Toc476303284"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_Toc476303284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285" w:history="1">
        <w:r w:rsidRPr="00031845">
          <w:rPr>
            <w:rStyle w:val="Hyperlink"/>
            <w:noProof/>
          </w:rPr>
          <w:t>Sysfs</w:t>
        </w:r>
        <w:r w:rsidRPr="00031845">
          <w:rPr>
            <w:rStyle w:val="Hyperlink"/>
            <w:rFonts w:hint="eastAsia"/>
            <w:noProof/>
          </w:rPr>
          <w:t>以及设备模型</w:t>
        </w:r>
        <w:r>
          <w:rPr>
            <w:noProof/>
            <w:webHidden/>
          </w:rPr>
          <w:tab/>
        </w:r>
        <w:r>
          <w:rPr>
            <w:noProof/>
            <w:webHidden/>
          </w:rPr>
          <w:fldChar w:fldCharType="begin"/>
        </w:r>
        <w:r>
          <w:rPr>
            <w:noProof/>
            <w:webHidden/>
          </w:rPr>
          <w:instrText xml:space="preserve"> PAGEREF _Toc476303285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286" w:history="1">
        <w:r w:rsidRPr="00031845">
          <w:rPr>
            <w:rStyle w:val="Hyperlink"/>
            <w:rFonts w:hint="eastAsia"/>
            <w:noProof/>
          </w:rPr>
          <w:t>内核空间与用户空间的映射关系</w:t>
        </w:r>
        <w:r>
          <w:rPr>
            <w:noProof/>
            <w:webHidden/>
          </w:rPr>
          <w:tab/>
        </w:r>
        <w:r>
          <w:rPr>
            <w:noProof/>
            <w:webHidden/>
          </w:rPr>
          <w:fldChar w:fldCharType="begin"/>
        </w:r>
        <w:r>
          <w:rPr>
            <w:noProof/>
            <w:webHidden/>
          </w:rPr>
          <w:instrText xml:space="preserve"> PAGEREF _Toc476303286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287" w:history="1">
        <w:r w:rsidRPr="00031845">
          <w:rPr>
            <w:rStyle w:val="Hyperlink"/>
            <w:rFonts w:hint="eastAsia"/>
            <w:noProof/>
          </w:rPr>
          <w:t>设备模型底层容器</w:t>
        </w:r>
        <w:r>
          <w:rPr>
            <w:noProof/>
            <w:webHidden/>
          </w:rPr>
          <w:tab/>
        </w:r>
        <w:r>
          <w:rPr>
            <w:noProof/>
            <w:webHidden/>
          </w:rPr>
          <w:fldChar w:fldCharType="begin"/>
        </w:r>
        <w:r>
          <w:rPr>
            <w:noProof/>
            <w:webHidden/>
          </w:rPr>
          <w:instrText xml:space="preserve"> PAGEREF _Toc476303287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88" w:history="1">
        <w:r w:rsidRPr="00031845">
          <w:rPr>
            <w:rStyle w:val="Hyperlink"/>
            <w:noProof/>
          </w:rPr>
          <w:t>struct kobj</w:t>
        </w:r>
        <w:r>
          <w:rPr>
            <w:noProof/>
            <w:webHidden/>
          </w:rPr>
          <w:tab/>
        </w:r>
        <w:r>
          <w:rPr>
            <w:noProof/>
            <w:webHidden/>
          </w:rPr>
          <w:fldChar w:fldCharType="begin"/>
        </w:r>
        <w:r>
          <w:rPr>
            <w:noProof/>
            <w:webHidden/>
          </w:rPr>
          <w:instrText xml:space="preserve"> PAGEREF _Toc476303288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89" w:history="1">
        <w:r w:rsidRPr="00031845">
          <w:rPr>
            <w:rStyle w:val="Hyperlink"/>
            <w:noProof/>
          </w:rPr>
          <w:t>struct kobj_type</w:t>
        </w:r>
        <w:r>
          <w:rPr>
            <w:noProof/>
            <w:webHidden/>
          </w:rPr>
          <w:tab/>
        </w:r>
        <w:r>
          <w:rPr>
            <w:noProof/>
            <w:webHidden/>
          </w:rPr>
          <w:fldChar w:fldCharType="begin"/>
        </w:r>
        <w:r>
          <w:rPr>
            <w:noProof/>
            <w:webHidden/>
          </w:rPr>
          <w:instrText xml:space="preserve"> PAGEREF _Toc476303289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90" w:history="1">
        <w:r w:rsidRPr="00031845">
          <w:rPr>
            <w:rStyle w:val="Hyperlink"/>
            <w:noProof/>
          </w:rPr>
          <w:t>struct kset</w:t>
        </w:r>
        <w:r>
          <w:rPr>
            <w:noProof/>
            <w:webHidden/>
          </w:rPr>
          <w:tab/>
        </w:r>
        <w:r>
          <w:rPr>
            <w:noProof/>
            <w:webHidden/>
          </w:rPr>
          <w:fldChar w:fldCharType="begin"/>
        </w:r>
        <w:r>
          <w:rPr>
            <w:noProof/>
            <w:webHidden/>
          </w:rPr>
          <w:instrText xml:space="preserve"> PAGEREF _Toc476303290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91" w:history="1">
        <w:r w:rsidRPr="00031845">
          <w:rPr>
            <w:rStyle w:val="Hyperlink"/>
            <w:noProof/>
          </w:rPr>
          <w:t>struct kobj_attribute</w:t>
        </w:r>
        <w:r>
          <w:rPr>
            <w:noProof/>
            <w:webHidden/>
          </w:rPr>
          <w:tab/>
        </w:r>
        <w:r>
          <w:rPr>
            <w:noProof/>
            <w:webHidden/>
          </w:rPr>
          <w:fldChar w:fldCharType="begin"/>
        </w:r>
        <w:r>
          <w:rPr>
            <w:noProof/>
            <w:webHidden/>
          </w:rPr>
          <w:instrText xml:space="preserve"> PAGEREF _Toc476303291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92" w:history="1">
        <w:r w:rsidRPr="00031845">
          <w:rPr>
            <w:rStyle w:val="Hyperlink"/>
            <w:rFonts w:hint="eastAsia"/>
            <w:noProof/>
          </w:rPr>
          <w:t>摘录自</w:t>
        </w:r>
        <w:r w:rsidRPr="00031845">
          <w:rPr>
            <w:rStyle w:val="Hyperlink"/>
            <w:noProof/>
          </w:rPr>
          <w:t>wowo</w:t>
        </w:r>
        <w:r>
          <w:rPr>
            <w:noProof/>
            <w:webHidden/>
          </w:rPr>
          <w:tab/>
        </w:r>
        <w:r>
          <w:rPr>
            <w:noProof/>
            <w:webHidden/>
          </w:rPr>
          <w:fldChar w:fldCharType="begin"/>
        </w:r>
        <w:r>
          <w:rPr>
            <w:noProof/>
            <w:webHidden/>
          </w:rPr>
          <w:instrText xml:space="preserve"> PAGEREF _Toc476303292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293" w:history="1">
        <w:r w:rsidRPr="00031845">
          <w:rPr>
            <w:rStyle w:val="Hyperlink"/>
            <w:rFonts w:hint="eastAsia"/>
            <w:noProof/>
          </w:rPr>
          <w:t>设备模型上层容器</w:t>
        </w:r>
        <w:r>
          <w:rPr>
            <w:noProof/>
            <w:webHidden/>
          </w:rPr>
          <w:tab/>
        </w:r>
        <w:r>
          <w:rPr>
            <w:noProof/>
            <w:webHidden/>
          </w:rPr>
          <w:fldChar w:fldCharType="begin"/>
        </w:r>
        <w:r>
          <w:rPr>
            <w:noProof/>
            <w:webHidden/>
          </w:rPr>
          <w:instrText xml:space="preserve"> PAGEREF _Toc476303293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94" w:history="1">
        <w:r w:rsidRPr="00031845">
          <w:rPr>
            <w:rStyle w:val="Hyperlink"/>
            <w:rFonts w:hint="eastAsia"/>
            <w:noProof/>
          </w:rPr>
          <w:t>总线类型</w:t>
        </w:r>
        <w:r w:rsidRPr="00031845">
          <w:rPr>
            <w:rStyle w:val="Hyperlink"/>
            <w:noProof/>
          </w:rPr>
          <w:t>bus_type</w:t>
        </w:r>
        <w:r>
          <w:rPr>
            <w:noProof/>
            <w:webHidden/>
          </w:rPr>
          <w:tab/>
        </w:r>
        <w:r>
          <w:rPr>
            <w:noProof/>
            <w:webHidden/>
          </w:rPr>
          <w:fldChar w:fldCharType="begin"/>
        </w:r>
        <w:r>
          <w:rPr>
            <w:noProof/>
            <w:webHidden/>
          </w:rPr>
          <w:instrText xml:space="preserve"> PAGEREF _Toc476303294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95" w:history="1">
        <w:r w:rsidRPr="00031845">
          <w:rPr>
            <w:rStyle w:val="Hyperlink"/>
            <w:noProof/>
          </w:rPr>
          <w:t>Struct device</w:t>
        </w:r>
        <w:r>
          <w:rPr>
            <w:noProof/>
            <w:webHidden/>
          </w:rPr>
          <w:tab/>
        </w:r>
        <w:r>
          <w:rPr>
            <w:noProof/>
            <w:webHidden/>
          </w:rPr>
          <w:fldChar w:fldCharType="begin"/>
        </w:r>
        <w:r>
          <w:rPr>
            <w:noProof/>
            <w:webHidden/>
          </w:rPr>
          <w:instrText xml:space="preserve"> PAGEREF _Toc476303295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296" w:history="1">
        <w:r w:rsidRPr="00031845">
          <w:rPr>
            <w:rStyle w:val="Hyperlink"/>
            <w:noProof/>
          </w:rPr>
          <w:t>Struct device_driver</w:t>
        </w:r>
        <w:r>
          <w:rPr>
            <w:noProof/>
            <w:webHidden/>
          </w:rPr>
          <w:tab/>
        </w:r>
        <w:r>
          <w:rPr>
            <w:noProof/>
            <w:webHidden/>
          </w:rPr>
          <w:fldChar w:fldCharType="begin"/>
        </w:r>
        <w:r>
          <w:rPr>
            <w:noProof/>
            <w:webHidden/>
          </w:rPr>
          <w:instrText xml:space="preserve"> PAGEREF _Toc476303296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297" w:history="1">
        <w:r w:rsidRPr="00031845">
          <w:rPr>
            <w:rStyle w:val="Hyperlink"/>
            <w:rFonts w:hint="eastAsia"/>
            <w:noProof/>
          </w:rPr>
          <w:t>从面向对象的角度</w:t>
        </w:r>
        <w:r>
          <w:rPr>
            <w:noProof/>
            <w:webHidden/>
          </w:rPr>
          <w:tab/>
        </w:r>
        <w:r>
          <w:rPr>
            <w:noProof/>
            <w:webHidden/>
          </w:rPr>
          <w:fldChar w:fldCharType="begin"/>
        </w:r>
        <w:r>
          <w:rPr>
            <w:noProof/>
            <w:webHidden/>
          </w:rPr>
          <w:instrText xml:space="preserve"> PAGEREF _Toc476303297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298" w:history="1">
        <w:r w:rsidRPr="00031845">
          <w:rPr>
            <w:rStyle w:val="Hyperlink"/>
            <w:noProof/>
          </w:rPr>
          <w:t>Kobject</w:t>
        </w:r>
        <w:r w:rsidRPr="00031845">
          <w:rPr>
            <w:rStyle w:val="Hyperlink"/>
            <w:rFonts w:hint="eastAsia"/>
            <w:noProof/>
          </w:rPr>
          <w:t>，</w:t>
        </w:r>
        <w:r w:rsidRPr="00031845">
          <w:rPr>
            <w:rStyle w:val="Hyperlink"/>
            <w:noProof/>
          </w:rPr>
          <w:t>kset</w:t>
        </w:r>
        <w:r w:rsidRPr="00031845">
          <w:rPr>
            <w:rStyle w:val="Hyperlink"/>
            <w:rFonts w:hint="eastAsia"/>
            <w:noProof/>
          </w:rPr>
          <w:t>，</w:t>
        </w:r>
        <w:r w:rsidRPr="00031845">
          <w:rPr>
            <w:rStyle w:val="Hyperlink"/>
            <w:noProof/>
          </w:rPr>
          <w:t>ktype</w:t>
        </w:r>
        <w:r w:rsidRPr="00031845">
          <w:rPr>
            <w:rStyle w:val="Hyperlink"/>
            <w:rFonts w:hint="eastAsia"/>
            <w:noProof/>
          </w:rPr>
          <w:t>结构图</w:t>
        </w:r>
        <w:r>
          <w:rPr>
            <w:noProof/>
            <w:webHidden/>
          </w:rPr>
          <w:tab/>
        </w:r>
        <w:r>
          <w:rPr>
            <w:noProof/>
            <w:webHidden/>
          </w:rPr>
          <w:fldChar w:fldCharType="begin"/>
        </w:r>
        <w:r>
          <w:rPr>
            <w:noProof/>
            <w:webHidden/>
          </w:rPr>
          <w:instrText xml:space="preserve"> PAGEREF _Toc476303298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299" w:history="1">
        <w:r w:rsidRPr="00031845">
          <w:rPr>
            <w:rStyle w:val="Hyperlink"/>
            <w:noProof/>
          </w:rPr>
          <w:t>Kobj type</w:t>
        </w:r>
        <w:r>
          <w:rPr>
            <w:noProof/>
            <w:webHidden/>
          </w:rPr>
          <w:tab/>
        </w:r>
        <w:r>
          <w:rPr>
            <w:noProof/>
            <w:webHidden/>
          </w:rPr>
          <w:fldChar w:fldCharType="begin"/>
        </w:r>
        <w:r>
          <w:rPr>
            <w:noProof/>
            <w:webHidden/>
          </w:rPr>
          <w:instrText xml:space="preserve"> PAGEREF _Toc476303299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0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_Toc476303300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01" w:history="1">
        <w:r w:rsidRPr="00031845">
          <w:rPr>
            <w:rStyle w:val="Hyperlink"/>
            <w:rFonts w:hint="eastAsia"/>
            <w:noProof/>
          </w:rPr>
          <w:t>最小子系统</w:t>
        </w:r>
        <w:r w:rsidRPr="00031845">
          <w:rPr>
            <w:rStyle w:val="Hyperlink"/>
            <w:noProof/>
          </w:rPr>
          <w:t>+ramdisk+initrd+</w:t>
        </w:r>
        <w:r w:rsidRPr="00031845">
          <w:rPr>
            <w:rStyle w:val="Hyperlink"/>
            <w:rFonts w:hint="eastAsia"/>
            <w:noProof/>
          </w:rPr>
          <w:t>系统启动过程</w:t>
        </w:r>
        <w:r>
          <w:rPr>
            <w:noProof/>
            <w:webHidden/>
          </w:rPr>
          <w:tab/>
        </w:r>
        <w:r>
          <w:rPr>
            <w:noProof/>
            <w:webHidden/>
          </w:rPr>
          <w:fldChar w:fldCharType="begin"/>
        </w:r>
        <w:r>
          <w:rPr>
            <w:noProof/>
            <w:webHidden/>
          </w:rPr>
          <w:instrText xml:space="preserve"> PAGEREF _Toc476303301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02" w:history="1">
        <w:r w:rsidRPr="00031845">
          <w:rPr>
            <w:rStyle w:val="Hyperlink"/>
            <w:noProof/>
          </w:rPr>
          <w:t>ramdisk+initrd</w:t>
        </w:r>
        <w:r>
          <w:rPr>
            <w:noProof/>
            <w:webHidden/>
          </w:rPr>
          <w:tab/>
        </w:r>
        <w:r>
          <w:rPr>
            <w:noProof/>
            <w:webHidden/>
          </w:rPr>
          <w:fldChar w:fldCharType="begin"/>
        </w:r>
        <w:r>
          <w:rPr>
            <w:noProof/>
            <w:webHidden/>
          </w:rPr>
          <w:instrText xml:space="preserve"> PAGEREF _Toc476303302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03" w:history="1">
        <w:r w:rsidRPr="00031845">
          <w:rPr>
            <w:rStyle w:val="Hyperlink"/>
            <w:noProof/>
          </w:rPr>
          <w:t>BIOS(Basic Input Output System)</w:t>
        </w:r>
        <w:r>
          <w:rPr>
            <w:noProof/>
            <w:webHidden/>
          </w:rPr>
          <w:tab/>
        </w:r>
        <w:r>
          <w:rPr>
            <w:noProof/>
            <w:webHidden/>
          </w:rPr>
          <w:fldChar w:fldCharType="begin"/>
        </w:r>
        <w:r>
          <w:rPr>
            <w:noProof/>
            <w:webHidden/>
          </w:rPr>
          <w:instrText xml:space="preserve"> PAGEREF _Toc476303303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04" w:history="1">
        <w:r w:rsidRPr="00031845">
          <w:rPr>
            <w:rStyle w:val="Hyperlink"/>
            <w:rFonts w:hint="eastAsia"/>
            <w:noProof/>
          </w:rPr>
          <w:t>系统引导</w:t>
        </w:r>
        <w:r>
          <w:rPr>
            <w:noProof/>
            <w:webHidden/>
          </w:rPr>
          <w:tab/>
        </w:r>
        <w:r>
          <w:rPr>
            <w:noProof/>
            <w:webHidden/>
          </w:rPr>
          <w:fldChar w:fldCharType="begin"/>
        </w:r>
        <w:r>
          <w:rPr>
            <w:noProof/>
            <w:webHidden/>
          </w:rPr>
          <w:instrText xml:space="preserve"> PAGEREF _Toc476303304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05" w:history="1">
        <w:r w:rsidRPr="00031845">
          <w:rPr>
            <w:rStyle w:val="Hyperlink"/>
            <w:noProof/>
          </w:rPr>
          <w:t>MBR</w:t>
        </w:r>
        <w:r>
          <w:rPr>
            <w:noProof/>
            <w:webHidden/>
          </w:rPr>
          <w:tab/>
        </w:r>
        <w:r>
          <w:rPr>
            <w:noProof/>
            <w:webHidden/>
          </w:rPr>
          <w:fldChar w:fldCharType="begin"/>
        </w:r>
        <w:r>
          <w:rPr>
            <w:noProof/>
            <w:webHidden/>
          </w:rPr>
          <w:instrText xml:space="preserve"> PAGEREF _Toc476303305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06" w:history="1">
        <w:r w:rsidRPr="00031845">
          <w:rPr>
            <w:rStyle w:val="Hyperlink"/>
            <w:rFonts w:hint="eastAsia"/>
            <w:noProof/>
          </w:rPr>
          <w:t>关于</w:t>
        </w:r>
        <w:r w:rsidRPr="00031845">
          <w:rPr>
            <w:rStyle w:val="Hyperlink"/>
            <w:noProof/>
          </w:rPr>
          <w:t>boot.img</w:t>
        </w:r>
        <w:r w:rsidRPr="00031845">
          <w:rPr>
            <w:rStyle w:val="Hyperlink"/>
            <w:rFonts w:hint="eastAsia"/>
            <w:noProof/>
          </w:rPr>
          <w:t>解压缩以后就是</w:t>
        </w:r>
        <w:r w:rsidRPr="00031845">
          <w:rPr>
            <w:rStyle w:val="Hyperlink"/>
            <w:noProof/>
          </w:rPr>
          <w:t>kenrel+ramdisk.gz</w:t>
        </w:r>
        <w:r w:rsidRPr="00031845">
          <w:rPr>
            <w:rStyle w:val="Hyperlink"/>
            <w:rFonts w:hint="eastAsia"/>
            <w:noProof/>
          </w:rPr>
          <w:t>两个文件</w:t>
        </w:r>
        <w:r>
          <w:rPr>
            <w:noProof/>
            <w:webHidden/>
          </w:rPr>
          <w:tab/>
        </w:r>
        <w:r>
          <w:rPr>
            <w:noProof/>
            <w:webHidden/>
          </w:rPr>
          <w:fldChar w:fldCharType="begin"/>
        </w:r>
        <w:r>
          <w:rPr>
            <w:noProof/>
            <w:webHidden/>
          </w:rPr>
          <w:instrText xml:space="preserve"> PAGEREF _Toc476303306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0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_Toc476303307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08" w:history="1">
        <w:r w:rsidRPr="00031845">
          <w:rPr>
            <w:rStyle w:val="Hyperlink"/>
            <w:noProof/>
          </w:rPr>
          <w:t>Paltform</w:t>
        </w:r>
        <w:r>
          <w:rPr>
            <w:noProof/>
            <w:webHidden/>
          </w:rPr>
          <w:tab/>
        </w:r>
        <w:r>
          <w:rPr>
            <w:noProof/>
            <w:webHidden/>
          </w:rPr>
          <w:fldChar w:fldCharType="begin"/>
        </w:r>
        <w:r>
          <w:rPr>
            <w:noProof/>
            <w:webHidden/>
          </w:rPr>
          <w:instrText xml:space="preserve"> PAGEREF _Toc476303308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09" w:history="1">
        <w:r w:rsidRPr="00031845">
          <w:rPr>
            <w:rStyle w:val="Hyperlink"/>
            <w:noProof/>
          </w:rPr>
          <w:t>Platform</w:t>
        </w:r>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_Toc476303309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0" w:history="1">
        <w:r w:rsidRPr="00031845">
          <w:rPr>
            <w:rStyle w:val="Hyperlink"/>
            <w:noProof/>
          </w:rPr>
          <w:t>Platform</w:t>
        </w:r>
        <w:r w:rsidRPr="00031845">
          <w:rPr>
            <w:rStyle w:val="Hyperlink"/>
            <w:rFonts w:hint="eastAsia"/>
            <w:noProof/>
          </w:rPr>
          <w:t>模块的软件架构</w:t>
        </w:r>
        <w:r>
          <w:rPr>
            <w:noProof/>
            <w:webHidden/>
          </w:rPr>
          <w:tab/>
        </w:r>
        <w:r>
          <w:rPr>
            <w:noProof/>
            <w:webHidden/>
          </w:rPr>
          <w:fldChar w:fldCharType="begin"/>
        </w:r>
        <w:r>
          <w:rPr>
            <w:noProof/>
            <w:webHidden/>
          </w:rPr>
          <w:instrText xml:space="preserve"> PAGEREF _Toc476303310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1" w:history="1">
        <w:r w:rsidRPr="00031845">
          <w:rPr>
            <w:rStyle w:val="Hyperlink"/>
            <w:noProof/>
          </w:rPr>
          <w:t>Platform</w:t>
        </w:r>
        <w:r w:rsidRPr="00031845">
          <w:rPr>
            <w:rStyle w:val="Hyperlink"/>
            <w:rFonts w:hint="eastAsia"/>
            <w:noProof/>
          </w:rPr>
          <w:t>模块向其它模块提供的</w:t>
        </w:r>
        <w:r w:rsidRPr="00031845">
          <w:rPr>
            <w:rStyle w:val="Hyperlink"/>
            <w:noProof/>
          </w:rPr>
          <w:t>API</w:t>
        </w:r>
        <w:r w:rsidRPr="00031845">
          <w:rPr>
            <w:rStyle w:val="Hyperlink"/>
            <w:rFonts w:hint="eastAsia"/>
            <w:noProof/>
          </w:rPr>
          <w:t>汇整</w:t>
        </w:r>
        <w:r>
          <w:rPr>
            <w:noProof/>
            <w:webHidden/>
          </w:rPr>
          <w:tab/>
        </w:r>
        <w:r>
          <w:rPr>
            <w:noProof/>
            <w:webHidden/>
          </w:rPr>
          <w:fldChar w:fldCharType="begin"/>
        </w:r>
        <w:r>
          <w:rPr>
            <w:noProof/>
            <w:webHidden/>
          </w:rPr>
          <w:instrText xml:space="preserve"> PAGEREF _Toc476303311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2" w:history="1">
        <w:r w:rsidRPr="00031845">
          <w:rPr>
            <w:rStyle w:val="Hyperlink"/>
            <w:rFonts w:hint="eastAsia"/>
            <w:noProof/>
          </w:rPr>
          <w:t>总结大多数驱动框架</w:t>
        </w:r>
        <w:r>
          <w:rPr>
            <w:noProof/>
            <w:webHidden/>
          </w:rPr>
          <w:tab/>
        </w:r>
        <w:r>
          <w:rPr>
            <w:noProof/>
            <w:webHidden/>
          </w:rPr>
          <w:fldChar w:fldCharType="begin"/>
        </w:r>
        <w:r>
          <w:rPr>
            <w:noProof/>
            <w:webHidden/>
          </w:rPr>
          <w:instrText xml:space="preserve"> PAGEREF _Toc476303312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3" w:history="1">
        <w:r w:rsidRPr="00031845">
          <w:rPr>
            <w:rStyle w:val="Hyperlink"/>
            <w:noProof/>
          </w:rPr>
          <w:t>Platform led</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4" w:history="1">
        <w:r w:rsidRPr="00031845">
          <w:rPr>
            <w:rStyle w:val="Hyperlink"/>
            <w:noProof/>
          </w:rPr>
          <w:t>Platform input</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5" w:history="1">
        <w:r w:rsidRPr="00031845">
          <w:rPr>
            <w:rStyle w:val="Hyperlink"/>
            <w:noProof/>
          </w:rPr>
          <w:t>Platform i2c</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6" w:history="1">
        <w:r w:rsidRPr="00031845">
          <w:rPr>
            <w:rStyle w:val="Hyperlink"/>
            <w:noProof/>
          </w:rPr>
          <w:t>Platform spi</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_Toc476303317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18" w:history="1">
        <w:r w:rsidRPr="00031845">
          <w:rPr>
            <w:rStyle w:val="Hyperlink"/>
            <w:rFonts w:hint="eastAsia"/>
            <w:noProof/>
          </w:rPr>
          <w:t>中断子系统</w:t>
        </w:r>
        <w:r>
          <w:rPr>
            <w:noProof/>
            <w:webHidden/>
          </w:rPr>
          <w:tab/>
        </w:r>
        <w:r>
          <w:rPr>
            <w:noProof/>
            <w:webHidden/>
          </w:rPr>
          <w:fldChar w:fldCharType="begin"/>
        </w:r>
        <w:r>
          <w:rPr>
            <w:noProof/>
            <w:webHidden/>
          </w:rPr>
          <w:instrText xml:space="preserve"> PAGEREF _Toc476303318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19" w:history="1">
        <w:r w:rsidRPr="00031845">
          <w:rPr>
            <w:rStyle w:val="Hyperlink"/>
            <w:rFonts w:hint="eastAsia"/>
            <w:noProof/>
          </w:rPr>
          <w:t>中断</w:t>
        </w:r>
        <w:r>
          <w:rPr>
            <w:noProof/>
            <w:webHidden/>
          </w:rPr>
          <w:tab/>
        </w:r>
        <w:r>
          <w:rPr>
            <w:noProof/>
            <w:webHidden/>
          </w:rPr>
          <w:fldChar w:fldCharType="begin"/>
        </w:r>
        <w:r>
          <w:rPr>
            <w:noProof/>
            <w:webHidden/>
          </w:rPr>
          <w:instrText xml:space="preserve"> PAGEREF _Toc476303319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0" w:history="1">
        <w:r w:rsidRPr="00031845">
          <w:rPr>
            <w:rStyle w:val="Hyperlink"/>
            <w:noProof/>
          </w:rPr>
          <w:t>IRQ</w:t>
        </w:r>
        <w:r w:rsidRPr="00031845">
          <w:rPr>
            <w:rStyle w:val="Hyperlink"/>
            <w:rFonts w:hint="eastAsia"/>
            <w:noProof/>
          </w:rPr>
          <w:t>编号</w:t>
        </w:r>
        <w:r>
          <w:rPr>
            <w:noProof/>
            <w:webHidden/>
          </w:rPr>
          <w:tab/>
        </w:r>
        <w:r>
          <w:rPr>
            <w:noProof/>
            <w:webHidden/>
          </w:rPr>
          <w:fldChar w:fldCharType="begin"/>
        </w:r>
        <w:r>
          <w:rPr>
            <w:noProof/>
            <w:webHidden/>
          </w:rPr>
          <w:instrText xml:space="preserve"> PAGEREF _Toc476303320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1" w:history="1">
        <w:r w:rsidRPr="00031845">
          <w:rPr>
            <w:rStyle w:val="Hyperlink"/>
            <w:rFonts w:hint="eastAsia"/>
            <w:noProof/>
          </w:rPr>
          <w:t>中断处理程序</w:t>
        </w:r>
        <w:r>
          <w:rPr>
            <w:noProof/>
            <w:webHidden/>
          </w:rPr>
          <w:tab/>
        </w:r>
        <w:r>
          <w:rPr>
            <w:noProof/>
            <w:webHidden/>
          </w:rPr>
          <w:fldChar w:fldCharType="begin"/>
        </w:r>
        <w:r>
          <w:rPr>
            <w:noProof/>
            <w:webHidden/>
          </w:rPr>
          <w:instrText xml:space="preserve"> PAGEREF _Toc476303321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2" w:history="1">
        <w:r w:rsidRPr="00031845">
          <w:rPr>
            <w:rStyle w:val="Hyperlink"/>
            <w:rFonts w:hint="eastAsia"/>
            <w:noProof/>
          </w:rPr>
          <w:t>上半部与下半部</w:t>
        </w:r>
        <w:r>
          <w:rPr>
            <w:noProof/>
            <w:webHidden/>
          </w:rPr>
          <w:tab/>
        </w:r>
        <w:r>
          <w:rPr>
            <w:noProof/>
            <w:webHidden/>
          </w:rPr>
          <w:fldChar w:fldCharType="begin"/>
        </w:r>
        <w:r>
          <w:rPr>
            <w:noProof/>
            <w:webHidden/>
          </w:rPr>
          <w:instrText xml:space="preserve"> PAGEREF _Toc476303322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3" w:history="1">
        <w:r w:rsidRPr="00031845">
          <w:rPr>
            <w:rStyle w:val="Hyperlink"/>
            <w:rFonts w:hint="eastAsia"/>
            <w:noProof/>
          </w:rPr>
          <w:t>在驱动程序中申请中断</w:t>
        </w:r>
        <w:r>
          <w:rPr>
            <w:noProof/>
            <w:webHidden/>
          </w:rPr>
          <w:tab/>
        </w:r>
        <w:r>
          <w:rPr>
            <w:noProof/>
            <w:webHidden/>
          </w:rPr>
          <w:fldChar w:fldCharType="begin"/>
        </w:r>
        <w:r>
          <w:rPr>
            <w:noProof/>
            <w:webHidden/>
          </w:rPr>
          <w:instrText xml:space="preserve"> PAGEREF _Toc476303323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4" w:history="1">
        <w:r w:rsidRPr="00031845">
          <w:rPr>
            <w:rStyle w:val="Hyperlink"/>
            <w:noProof/>
          </w:rPr>
          <w:t>flags:</w:t>
        </w:r>
        <w:r w:rsidRPr="00031845">
          <w:rPr>
            <w:rStyle w:val="Hyperlink"/>
            <w:rFonts w:hint="eastAsia"/>
            <w:noProof/>
          </w:rPr>
          <w:t>与中断相关的标志</w:t>
        </w:r>
        <w:r>
          <w:rPr>
            <w:noProof/>
            <w:webHidden/>
          </w:rPr>
          <w:tab/>
        </w:r>
        <w:r>
          <w:rPr>
            <w:noProof/>
            <w:webHidden/>
          </w:rPr>
          <w:fldChar w:fldCharType="begin"/>
        </w:r>
        <w:r>
          <w:rPr>
            <w:noProof/>
            <w:webHidden/>
          </w:rPr>
          <w:instrText xml:space="preserve"> PAGEREF _Toc476303324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5" w:history="1">
        <w:r w:rsidRPr="00031845">
          <w:rPr>
            <w:rStyle w:val="Hyperlink"/>
            <w:noProof/>
          </w:rPr>
          <w:t>request_threaded_irq</w:t>
        </w:r>
        <w:r w:rsidRPr="00031845">
          <w:rPr>
            <w:rStyle w:val="Hyperlink"/>
            <w:rFonts w:hint="eastAsia"/>
            <w:noProof/>
          </w:rPr>
          <w:t>的工作流程</w:t>
        </w:r>
        <w:r>
          <w:rPr>
            <w:noProof/>
            <w:webHidden/>
          </w:rPr>
          <w:tab/>
        </w:r>
        <w:r>
          <w:rPr>
            <w:noProof/>
            <w:webHidden/>
          </w:rPr>
          <w:fldChar w:fldCharType="begin"/>
        </w:r>
        <w:r>
          <w:rPr>
            <w:noProof/>
            <w:webHidden/>
          </w:rPr>
          <w:instrText xml:space="preserve"> PAGEREF _Toc476303325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6" w:history="1">
        <w:r w:rsidRPr="00031845">
          <w:rPr>
            <w:rStyle w:val="Hyperlink"/>
            <w:rFonts w:hint="eastAsia"/>
            <w:noProof/>
          </w:rPr>
          <w:t>下半部的几种机制</w:t>
        </w:r>
        <w:r>
          <w:rPr>
            <w:noProof/>
            <w:webHidden/>
          </w:rPr>
          <w:tab/>
        </w:r>
        <w:r>
          <w:rPr>
            <w:noProof/>
            <w:webHidden/>
          </w:rPr>
          <w:fldChar w:fldCharType="begin"/>
        </w:r>
        <w:r>
          <w:rPr>
            <w:noProof/>
            <w:webHidden/>
          </w:rPr>
          <w:instrText xml:space="preserve"> PAGEREF _Toc476303326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7" w:history="1">
        <w:r w:rsidRPr="00031845">
          <w:rPr>
            <w:rStyle w:val="Hyperlink"/>
            <w:rFonts w:hint="eastAsia"/>
            <w:noProof/>
            <w:shd w:val="clear" w:color="auto" w:fill="FFFFFF"/>
          </w:rPr>
          <w:t>软中断</w:t>
        </w:r>
        <w:r w:rsidRPr="00031845">
          <w:rPr>
            <w:rStyle w:val="Hyperlink"/>
            <w:noProof/>
            <w:shd w:val="clear" w:color="auto" w:fill="FFFFFF"/>
          </w:rPr>
          <w:t>(softirqs)</w:t>
        </w:r>
        <w:r>
          <w:rPr>
            <w:noProof/>
            <w:webHidden/>
          </w:rPr>
          <w:tab/>
        </w:r>
        <w:r>
          <w:rPr>
            <w:noProof/>
            <w:webHidden/>
          </w:rPr>
          <w:fldChar w:fldCharType="begin"/>
        </w:r>
        <w:r>
          <w:rPr>
            <w:noProof/>
            <w:webHidden/>
          </w:rPr>
          <w:instrText xml:space="preserve"> PAGEREF _Toc476303327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8" w:history="1">
        <w:r w:rsidRPr="00031845">
          <w:rPr>
            <w:rStyle w:val="Hyperlink"/>
            <w:noProof/>
          </w:rPr>
          <w:t>Tasklet</w:t>
        </w:r>
        <w:r>
          <w:rPr>
            <w:noProof/>
            <w:webHidden/>
          </w:rPr>
          <w:tab/>
        </w:r>
        <w:r>
          <w:rPr>
            <w:noProof/>
            <w:webHidden/>
          </w:rPr>
          <w:fldChar w:fldCharType="begin"/>
        </w:r>
        <w:r>
          <w:rPr>
            <w:noProof/>
            <w:webHidden/>
          </w:rPr>
          <w:instrText xml:space="preserve"> PAGEREF _Toc476303328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29" w:history="1">
        <w:r w:rsidRPr="00031845">
          <w:rPr>
            <w:rStyle w:val="Hyperlink"/>
            <w:noProof/>
            <w:shd w:val="clear" w:color="auto" w:fill="FFFFFF"/>
          </w:rPr>
          <w:t>work queue</w:t>
        </w:r>
        <w:r>
          <w:rPr>
            <w:noProof/>
            <w:webHidden/>
          </w:rPr>
          <w:tab/>
        </w:r>
        <w:r>
          <w:rPr>
            <w:noProof/>
            <w:webHidden/>
          </w:rPr>
          <w:fldChar w:fldCharType="begin"/>
        </w:r>
        <w:r>
          <w:rPr>
            <w:noProof/>
            <w:webHidden/>
          </w:rPr>
          <w:instrText xml:space="preserve"> PAGEREF _Toc476303329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30" w:history="1">
        <w:r w:rsidRPr="00031845">
          <w:rPr>
            <w:rStyle w:val="Hyperlink"/>
            <w:rFonts w:hint="eastAsia"/>
            <w:noProof/>
          </w:rPr>
          <w:t>内核定时器</w:t>
        </w:r>
        <w:r>
          <w:rPr>
            <w:noProof/>
            <w:webHidden/>
          </w:rPr>
          <w:tab/>
        </w:r>
        <w:r>
          <w:rPr>
            <w:noProof/>
            <w:webHidden/>
          </w:rPr>
          <w:fldChar w:fldCharType="begin"/>
        </w:r>
        <w:r>
          <w:rPr>
            <w:noProof/>
            <w:webHidden/>
          </w:rPr>
          <w:instrText xml:space="preserve"> PAGEREF _Toc476303330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3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_Toc476303331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32" w:history="1">
        <w:r w:rsidRPr="00031845">
          <w:rPr>
            <w:rStyle w:val="Hyperlink"/>
            <w:noProof/>
          </w:rPr>
          <w:t>ARM</w:t>
        </w:r>
        <w:r w:rsidRPr="00031845">
          <w:rPr>
            <w:rStyle w:val="Hyperlink"/>
            <w:rFonts w:hint="eastAsia"/>
            <w:noProof/>
          </w:rPr>
          <w:t>概念梳理：</w:t>
        </w:r>
        <w:r w:rsidRPr="00031845">
          <w:rPr>
            <w:rStyle w:val="Hyperlink"/>
            <w:noProof/>
          </w:rPr>
          <w:t>Architecture, Core, CPU</w:t>
        </w:r>
        <w:r w:rsidRPr="00031845">
          <w:rPr>
            <w:rStyle w:val="Hyperlink"/>
            <w:rFonts w:hint="eastAsia"/>
            <w:noProof/>
          </w:rPr>
          <w:t>，</w:t>
        </w:r>
        <w:r w:rsidRPr="00031845">
          <w:rPr>
            <w:rStyle w:val="Hyperlink"/>
            <w:noProof/>
          </w:rPr>
          <w:t>SOC</w:t>
        </w:r>
        <w:r>
          <w:rPr>
            <w:noProof/>
            <w:webHidden/>
          </w:rPr>
          <w:tab/>
        </w:r>
        <w:r>
          <w:rPr>
            <w:noProof/>
            <w:webHidden/>
          </w:rPr>
          <w:fldChar w:fldCharType="begin"/>
        </w:r>
        <w:r>
          <w:rPr>
            <w:noProof/>
            <w:webHidden/>
          </w:rPr>
          <w:instrText xml:space="preserve"> PAGEREF _Toc476303332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33" w:history="1">
        <w:r w:rsidRPr="00031845">
          <w:rPr>
            <w:rStyle w:val="Hyperlink"/>
            <w:rFonts w:hint="eastAsia"/>
            <w:noProof/>
          </w:rPr>
          <w:t>概念梳理</w:t>
        </w:r>
        <w:r>
          <w:rPr>
            <w:noProof/>
            <w:webHidden/>
          </w:rPr>
          <w:tab/>
        </w:r>
        <w:r>
          <w:rPr>
            <w:noProof/>
            <w:webHidden/>
          </w:rPr>
          <w:fldChar w:fldCharType="begin"/>
        </w:r>
        <w:r>
          <w:rPr>
            <w:noProof/>
            <w:webHidden/>
          </w:rPr>
          <w:instrText xml:space="preserve"> PAGEREF _Toc476303333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34" w:history="1">
        <w:r w:rsidRPr="00031845">
          <w:rPr>
            <w:rStyle w:val="Hyperlink"/>
            <w:noProof/>
          </w:rPr>
          <w:t>ARM 64bit</w:t>
        </w:r>
        <w:r>
          <w:rPr>
            <w:noProof/>
            <w:webHidden/>
          </w:rPr>
          <w:tab/>
        </w:r>
        <w:r>
          <w:rPr>
            <w:noProof/>
            <w:webHidden/>
          </w:rPr>
          <w:fldChar w:fldCharType="begin"/>
        </w:r>
        <w:r>
          <w:rPr>
            <w:noProof/>
            <w:webHidden/>
          </w:rPr>
          <w:instrText xml:space="preserve"> PAGEREF _Toc476303334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3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36" w:history="1">
        <w:r w:rsidRPr="00031845">
          <w:rPr>
            <w:rStyle w:val="Hyperlink"/>
            <w:noProof/>
          </w:rPr>
          <w:t>pmic</w:t>
        </w:r>
        <w:r w:rsidRPr="00031845">
          <w:rPr>
            <w:rStyle w:val="Hyperlink"/>
            <w:rFonts w:hint="eastAsia"/>
            <w:noProof/>
          </w:rPr>
          <w:t>与</w:t>
        </w:r>
        <w:r w:rsidRPr="00031845">
          <w:rPr>
            <w:rStyle w:val="Hyperlink"/>
            <w:noProof/>
          </w:rPr>
          <w:t>pmu</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_Toc476303336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37" w:history="1">
        <w:r w:rsidRPr="00031845">
          <w:rPr>
            <w:rStyle w:val="Hyperlink"/>
            <w:noProof/>
          </w:rPr>
          <w:t>Linux</w:t>
        </w:r>
        <w:r w:rsidRPr="00031845">
          <w:rPr>
            <w:rStyle w:val="Hyperlink"/>
            <w:rFonts w:hint="eastAsia"/>
            <w:noProof/>
          </w:rPr>
          <w:t>中</w:t>
        </w:r>
        <w:r w:rsidRPr="00031845">
          <w:rPr>
            <w:rStyle w:val="Hyperlink"/>
            <w:noProof/>
          </w:rPr>
          <w:t>SD/MMC</w:t>
        </w:r>
        <w:r w:rsidRPr="00031845">
          <w:rPr>
            <w:rStyle w:val="Hyperlink"/>
            <w:rFonts w:hint="eastAsia"/>
            <w:noProof/>
          </w:rPr>
          <w:t>设备驱动流程</w:t>
        </w:r>
        <w:r>
          <w:rPr>
            <w:noProof/>
            <w:webHidden/>
          </w:rPr>
          <w:tab/>
        </w:r>
        <w:r>
          <w:rPr>
            <w:noProof/>
            <w:webHidden/>
          </w:rPr>
          <w:fldChar w:fldCharType="begin"/>
        </w:r>
        <w:r>
          <w:rPr>
            <w:noProof/>
            <w:webHidden/>
          </w:rPr>
          <w:instrText xml:space="preserve"> PAGEREF _Toc476303337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38" w:history="1">
        <w:r w:rsidRPr="00031845">
          <w:rPr>
            <w:rStyle w:val="Hyperlink"/>
            <w:noProof/>
          </w:rPr>
          <w:t>SD</w:t>
        </w:r>
        <w:r w:rsidRPr="00031845">
          <w:rPr>
            <w:rStyle w:val="Hyperlink"/>
            <w:rFonts w:hint="eastAsia"/>
            <w:noProof/>
          </w:rPr>
          <w:t>（</w:t>
        </w:r>
        <w:r w:rsidRPr="00031845">
          <w:rPr>
            <w:rStyle w:val="Hyperlink"/>
            <w:noProof/>
          </w:rPr>
          <w:t>Secure Digital</w:t>
        </w:r>
        <w:r w:rsidRPr="00031845">
          <w:rPr>
            <w:rStyle w:val="Hyperlink"/>
            <w:rFonts w:hint="eastAsia"/>
            <w:noProof/>
          </w:rPr>
          <w:t>）与</w:t>
        </w:r>
        <w:r w:rsidRPr="00031845">
          <w:rPr>
            <w:rStyle w:val="Hyperlink"/>
            <w:noProof/>
          </w:rPr>
          <w:t> MMC</w:t>
        </w:r>
        <w:r w:rsidRPr="00031845">
          <w:rPr>
            <w:rStyle w:val="Hyperlink"/>
            <w:rFonts w:hint="eastAsia"/>
            <w:noProof/>
          </w:rPr>
          <w:t>（</w:t>
        </w:r>
        <w:r w:rsidRPr="00031845">
          <w:rPr>
            <w:rStyle w:val="Hyperlink"/>
            <w:noProof/>
          </w:rPr>
          <w:t>Multimedia Card</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39" w:history="1">
        <w:r w:rsidRPr="00031845">
          <w:rPr>
            <w:rStyle w:val="Hyperlink"/>
            <w:noProof/>
          </w:rPr>
          <w:t>SDIO</w:t>
        </w:r>
        <w:r w:rsidRPr="00031845">
          <w:rPr>
            <w:rStyle w:val="Hyperlink"/>
            <w:rFonts w:hint="eastAsia"/>
            <w:noProof/>
          </w:rPr>
          <w:t>（</w:t>
        </w:r>
        <w:r w:rsidRPr="00031845">
          <w:rPr>
            <w:rStyle w:val="Hyperlink"/>
            <w:noProof/>
          </w:rPr>
          <w:t>Secure Digital 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0" w:history="1">
        <w:r w:rsidRPr="00031845">
          <w:rPr>
            <w:rStyle w:val="Hyperlink"/>
            <w:noProof/>
          </w:rPr>
          <w:t>SD/SDIO/MMC/SPI</w:t>
        </w:r>
        <w:r w:rsidRPr="00031845">
          <w:rPr>
            <w:rStyle w:val="Hyperlink"/>
            <w:rFonts w:hint="eastAsia"/>
            <w:noProof/>
          </w:rPr>
          <w:t>之间的关系</w:t>
        </w:r>
        <w:r>
          <w:rPr>
            <w:noProof/>
            <w:webHidden/>
          </w:rPr>
          <w:tab/>
        </w:r>
        <w:r>
          <w:rPr>
            <w:noProof/>
            <w:webHidden/>
          </w:rPr>
          <w:fldChar w:fldCharType="begin"/>
        </w:r>
        <w:r>
          <w:rPr>
            <w:noProof/>
            <w:webHidden/>
          </w:rPr>
          <w:instrText xml:space="preserve"> PAGEREF _Toc476303340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1" w:history="1">
        <w:r w:rsidRPr="00031845">
          <w:rPr>
            <w:rStyle w:val="Hyperlink"/>
            <w:rFonts w:hint="eastAsia"/>
            <w:noProof/>
          </w:rPr>
          <w:t>同一个控制器，支持</w:t>
        </w:r>
        <w:r w:rsidRPr="00031845">
          <w:rPr>
            <w:rStyle w:val="Hyperlink"/>
            <w:noProof/>
          </w:rPr>
          <w:t>SD/MMC/SDIO</w:t>
        </w:r>
        <w:r w:rsidRPr="00031845">
          <w:rPr>
            <w:rStyle w:val="Hyperlink"/>
            <w:rFonts w:hint="eastAsia"/>
            <w:noProof/>
          </w:rPr>
          <w:t>卡，如何区分是什么卡</w:t>
        </w:r>
        <w:r>
          <w:rPr>
            <w:noProof/>
            <w:webHidden/>
          </w:rPr>
          <w:tab/>
        </w:r>
        <w:r>
          <w:rPr>
            <w:noProof/>
            <w:webHidden/>
          </w:rPr>
          <w:fldChar w:fldCharType="begin"/>
        </w:r>
        <w:r>
          <w:rPr>
            <w:noProof/>
            <w:webHidden/>
          </w:rPr>
          <w:instrText xml:space="preserve"> PAGEREF _Toc476303341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2" w:history="1">
        <w:r w:rsidRPr="00031845">
          <w:rPr>
            <w:rStyle w:val="Hyperlink"/>
            <w:noProof/>
          </w:rPr>
          <w:t xml:space="preserve">SD/SDIO </w:t>
        </w:r>
        <w:r w:rsidRPr="00031845">
          <w:rPr>
            <w:rStyle w:val="Hyperlink"/>
            <w:rFonts w:hint="eastAsia"/>
            <w:noProof/>
          </w:rPr>
          <w:t>的传输模式</w:t>
        </w:r>
        <w:r>
          <w:rPr>
            <w:noProof/>
            <w:webHidden/>
          </w:rPr>
          <w:tab/>
        </w:r>
        <w:r>
          <w:rPr>
            <w:noProof/>
            <w:webHidden/>
          </w:rPr>
          <w:fldChar w:fldCharType="begin"/>
        </w:r>
        <w:r>
          <w:rPr>
            <w:noProof/>
            <w:webHidden/>
          </w:rPr>
          <w:instrText xml:space="preserve"> PAGEREF _Toc476303342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_Toc476303343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44" w:history="1">
        <w:r w:rsidRPr="00031845">
          <w:rPr>
            <w:rStyle w:val="Hyperlink"/>
            <w:rFonts w:hint="eastAsia"/>
            <w:noProof/>
          </w:rPr>
          <w:t>内核通知链</w:t>
        </w:r>
        <w:r>
          <w:rPr>
            <w:noProof/>
            <w:webHidden/>
          </w:rPr>
          <w:tab/>
        </w:r>
        <w:r>
          <w:rPr>
            <w:noProof/>
            <w:webHidden/>
          </w:rPr>
          <w:fldChar w:fldCharType="begin"/>
        </w:r>
        <w:r>
          <w:rPr>
            <w:noProof/>
            <w:webHidden/>
          </w:rPr>
          <w:instrText xml:space="preserve"> PAGEREF _Toc476303344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5" w:history="1">
        <w:r w:rsidRPr="00031845">
          <w:rPr>
            <w:rStyle w:val="Hyperlink"/>
            <w:noProof/>
          </w:rPr>
          <w:t xml:space="preserve">notifier chain </w:t>
        </w:r>
        <w:r w:rsidRPr="00031845">
          <w:rPr>
            <w:rStyle w:val="Hyperlink"/>
            <w:rFonts w:hint="eastAsia"/>
            <w:noProof/>
          </w:rPr>
          <w:t>定义和接口</w:t>
        </w:r>
        <w:r>
          <w:rPr>
            <w:noProof/>
            <w:webHidden/>
          </w:rPr>
          <w:tab/>
        </w:r>
        <w:r>
          <w:rPr>
            <w:noProof/>
            <w:webHidden/>
          </w:rPr>
          <w:fldChar w:fldCharType="begin"/>
        </w:r>
        <w:r>
          <w:rPr>
            <w:noProof/>
            <w:webHidden/>
          </w:rPr>
          <w:instrText xml:space="preserve"> PAGEREF _Toc476303345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6" w:history="1">
        <w:r w:rsidRPr="00031845">
          <w:rPr>
            <w:rStyle w:val="Hyperlink"/>
            <w:noProof/>
          </w:rPr>
          <w:t>1</w:t>
        </w:r>
        <w:r w:rsidRPr="00031845">
          <w:rPr>
            <w:rStyle w:val="Hyperlink"/>
            <w:rFonts w:hint="eastAsia"/>
            <w:noProof/>
          </w:rPr>
          <w:t>、</w:t>
        </w:r>
        <w:r w:rsidRPr="00031845">
          <w:rPr>
            <w:rStyle w:val="Hyperlink"/>
            <w:noProof/>
          </w:rPr>
          <w:t>Atomic notifier chains</w:t>
        </w:r>
        <w:r>
          <w:rPr>
            <w:noProof/>
            <w:webHidden/>
          </w:rPr>
          <w:tab/>
        </w:r>
        <w:r>
          <w:rPr>
            <w:noProof/>
            <w:webHidden/>
          </w:rPr>
          <w:fldChar w:fldCharType="begin"/>
        </w:r>
        <w:r>
          <w:rPr>
            <w:noProof/>
            <w:webHidden/>
          </w:rPr>
          <w:instrText xml:space="preserve"> PAGEREF _Toc476303346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7" w:history="1">
        <w:r w:rsidRPr="00031845">
          <w:rPr>
            <w:rStyle w:val="Hyperlink"/>
            <w:noProof/>
          </w:rPr>
          <w:t>2</w:t>
        </w:r>
        <w:r w:rsidRPr="00031845">
          <w:rPr>
            <w:rStyle w:val="Hyperlink"/>
            <w:rFonts w:hint="eastAsia"/>
            <w:noProof/>
          </w:rPr>
          <w:t>、</w:t>
        </w:r>
        <w:r w:rsidRPr="00031845">
          <w:rPr>
            <w:rStyle w:val="Hyperlink"/>
            <w:noProof/>
          </w:rPr>
          <w:t>Blocking notifier chains</w:t>
        </w:r>
        <w:r>
          <w:rPr>
            <w:noProof/>
            <w:webHidden/>
          </w:rPr>
          <w:tab/>
        </w:r>
        <w:r>
          <w:rPr>
            <w:noProof/>
            <w:webHidden/>
          </w:rPr>
          <w:fldChar w:fldCharType="begin"/>
        </w:r>
        <w:r>
          <w:rPr>
            <w:noProof/>
            <w:webHidden/>
          </w:rPr>
          <w:instrText xml:space="preserve"> PAGEREF _Toc476303347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8" w:history="1">
        <w:r w:rsidRPr="00031845">
          <w:rPr>
            <w:rStyle w:val="Hyperlink"/>
            <w:noProof/>
            <w:shd w:val="clear" w:color="auto" w:fill="FFFFFF"/>
          </w:rPr>
          <w:t>3</w:t>
        </w:r>
        <w:r w:rsidRPr="00031845">
          <w:rPr>
            <w:rStyle w:val="Hyperlink"/>
            <w:rFonts w:hint="eastAsia"/>
            <w:noProof/>
            <w:shd w:val="clear" w:color="auto" w:fill="FFFFFF"/>
          </w:rPr>
          <w:t>、</w:t>
        </w:r>
        <w:r w:rsidRPr="00031845">
          <w:rPr>
            <w:rStyle w:val="Hyperlink"/>
            <w:noProof/>
            <w:shd w:val="clear" w:color="auto" w:fill="FFFFFF"/>
          </w:rPr>
          <w:t>Raw notifier chains</w:t>
        </w:r>
        <w:r>
          <w:rPr>
            <w:noProof/>
            <w:webHidden/>
          </w:rPr>
          <w:tab/>
        </w:r>
        <w:r>
          <w:rPr>
            <w:noProof/>
            <w:webHidden/>
          </w:rPr>
          <w:fldChar w:fldCharType="begin"/>
        </w:r>
        <w:r>
          <w:rPr>
            <w:noProof/>
            <w:webHidden/>
          </w:rPr>
          <w:instrText xml:space="preserve"> PAGEREF _Toc476303348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49" w:history="1">
        <w:r w:rsidRPr="00031845">
          <w:rPr>
            <w:rStyle w:val="Hyperlink"/>
            <w:noProof/>
            <w:shd w:val="clear" w:color="auto" w:fill="FFFFFF"/>
          </w:rPr>
          <w:t>4</w:t>
        </w:r>
        <w:r w:rsidRPr="00031845">
          <w:rPr>
            <w:rStyle w:val="Hyperlink"/>
            <w:rFonts w:hint="eastAsia"/>
            <w:noProof/>
            <w:shd w:val="clear" w:color="auto" w:fill="FFFFFF"/>
          </w:rPr>
          <w:t>、</w:t>
        </w:r>
        <w:r w:rsidRPr="00031845">
          <w:rPr>
            <w:rStyle w:val="Hyperlink"/>
            <w:noProof/>
            <w:shd w:val="clear" w:color="auto" w:fill="FFFFFF"/>
          </w:rPr>
          <w:t>SRCU notifier chains</w:t>
        </w:r>
        <w:r>
          <w:rPr>
            <w:noProof/>
            <w:webHidden/>
          </w:rPr>
          <w:tab/>
        </w:r>
        <w:r>
          <w:rPr>
            <w:noProof/>
            <w:webHidden/>
          </w:rPr>
          <w:fldChar w:fldCharType="begin"/>
        </w:r>
        <w:r>
          <w:rPr>
            <w:noProof/>
            <w:webHidden/>
          </w:rPr>
          <w:instrText xml:space="preserve"> PAGEREF _Toc476303349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0" w:history="1">
        <w:r w:rsidRPr="00031845">
          <w:rPr>
            <w:rStyle w:val="Hyperlink"/>
            <w:noProof/>
          </w:rPr>
          <w:t>5</w:t>
        </w:r>
        <w:r w:rsidRPr="00031845">
          <w:rPr>
            <w:rStyle w:val="Hyperlink"/>
            <w:rFonts w:hint="eastAsia"/>
            <w:noProof/>
          </w:rPr>
          <w:t>、</w:t>
        </w:r>
        <w:r w:rsidRPr="00031845">
          <w:rPr>
            <w:rStyle w:val="Hyperlink"/>
            <w:noProof/>
          </w:rPr>
          <w:t>notifier_call_chain</w:t>
        </w:r>
        <w:r>
          <w:rPr>
            <w:noProof/>
            <w:webHidden/>
          </w:rPr>
          <w:tab/>
        </w:r>
        <w:r>
          <w:rPr>
            <w:noProof/>
            <w:webHidden/>
          </w:rPr>
          <w:fldChar w:fldCharType="begin"/>
        </w:r>
        <w:r>
          <w:rPr>
            <w:noProof/>
            <w:webHidden/>
          </w:rPr>
          <w:instrText xml:space="preserve"> PAGEREF _Toc476303350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1" w:history="1">
        <w:r w:rsidRPr="00031845">
          <w:rPr>
            <w:rStyle w:val="Hyperlink"/>
            <w:noProof/>
          </w:rPr>
          <w:t xml:space="preserve">notifier chain </w:t>
        </w:r>
        <w:r w:rsidRPr="00031845">
          <w:rPr>
            <w:rStyle w:val="Hyperlink"/>
            <w:rFonts w:hint="eastAsia"/>
            <w:noProof/>
          </w:rPr>
          <w:t>使用方法</w:t>
        </w:r>
        <w:r>
          <w:rPr>
            <w:noProof/>
            <w:webHidden/>
          </w:rPr>
          <w:tab/>
        </w:r>
        <w:r>
          <w:rPr>
            <w:noProof/>
            <w:webHidden/>
          </w:rPr>
          <w:fldChar w:fldCharType="begin"/>
        </w:r>
        <w:r>
          <w:rPr>
            <w:noProof/>
            <w:webHidden/>
          </w:rPr>
          <w:instrText xml:space="preserve"> PAGEREF _Toc476303351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_Toc476303352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53" w:history="1">
        <w:r w:rsidRPr="00031845">
          <w:rPr>
            <w:rStyle w:val="Hyperlink"/>
            <w:noProof/>
          </w:rPr>
          <w:t>Socket</w:t>
        </w:r>
        <w:r w:rsidRPr="00031845">
          <w:rPr>
            <w:rStyle w:val="Hyperlink"/>
            <w:rFonts w:hint="eastAsia"/>
            <w:noProof/>
          </w:rPr>
          <w:t>通信机制</w:t>
        </w:r>
        <w:r>
          <w:rPr>
            <w:noProof/>
            <w:webHidden/>
          </w:rPr>
          <w:tab/>
        </w:r>
        <w:r>
          <w:rPr>
            <w:noProof/>
            <w:webHidden/>
          </w:rPr>
          <w:fldChar w:fldCharType="begin"/>
        </w:r>
        <w:r>
          <w:rPr>
            <w:noProof/>
            <w:webHidden/>
          </w:rPr>
          <w:instrText xml:space="preserve"> PAGEREF _Toc476303353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4" w:history="1">
        <w:r w:rsidRPr="00031845">
          <w:rPr>
            <w:rStyle w:val="Hyperlink"/>
            <w:noProof/>
          </w:rPr>
          <w:t>socket</w:t>
        </w:r>
        <w:r w:rsidRPr="00031845">
          <w:rPr>
            <w:rStyle w:val="Hyperlink"/>
            <w:rFonts w:hint="eastAsia"/>
            <w:noProof/>
          </w:rPr>
          <w:t>套接字：</w:t>
        </w:r>
        <w:r>
          <w:rPr>
            <w:noProof/>
            <w:webHidden/>
          </w:rPr>
          <w:tab/>
        </w:r>
        <w:r>
          <w:rPr>
            <w:noProof/>
            <w:webHidden/>
          </w:rPr>
          <w:fldChar w:fldCharType="begin"/>
        </w:r>
        <w:r>
          <w:rPr>
            <w:noProof/>
            <w:webHidden/>
          </w:rPr>
          <w:instrText xml:space="preserve"> PAGEREF _Toc476303354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5" w:history="1">
        <w:r w:rsidRPr="00031845">
          <w:rPr>
            <w:rStyle w:val="Hyperlink"/>
            <w:rFonts w:hint="eastAsia"/>
            <w:noProof/>
          </w:rPr>
          <w:t>套接字描述符：</w:t>
        </w:r>
        <w:r>
          <w:rPr>
            <w:noProof/>
            <w:webHidden/>
          </w:rPr>
          <w:tab/>
        </w:r>
        <w:r>
          <w:rPr>
            <w:noProof/>
            <w:webHidden/>
          </w:rPr>
          <w:fldChar w:fldCharType="begin"/>
        </w:r>
        <w:r>
          <w:rPr>
            <w:noProof/>
            <w:webHidden/>
          </w:rPr>
          <w:instrText xml:space="preserve"> PAGEREF _Toc476303355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6" w:history="1">
        <w:r w:rsidRPr="00031845">
          <w:rPr>
            <w:rStyle w:val="Hyperlink"/>
            <w:rFonts w:hint="eastAsia"/>
            <w:noProof/>
          </w:rPr>
          <w:t>文件描述符和文件指针的区别：</w:t>
        </w:r>
        <w:r>
          <w:rPr>
            <w:noProof/>
            <w:webHidden/>
          </w:rPr>
          <w:tab/>
        </w:r>
        <w:r>
          <w:rPr>
            <w:noProof/>
            <w:webHidden/>
          </w:rPr>
          <w:fldChar w:fldCharType="begin"/>
        </w:r>
        <w:r>
          <w:rPr>
            <w:noProof/>
            <w:webHidden/>
          </w:rPr>
          <w:instrText xml:space="preserve"> PAGEREF _Toc476303356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7" w:history="1">
        <w:r w:rsidRPr="00031845">
          <w:rPr>
            <w:rStyle w:val="Hyperlink"/>
            <w:rFonts w:hint="eastAsia"/>
            <w:noProof/>
          </w:rPr>
          <w:t>基本的</w:t>
        </w:r>
        <w:r w:rsidRPr="00031845">
          <w:rPr>
            <w:rStyle w:val="Hyperlink"/>
            <w:noProof/>
          </w:rPr>
          <w:t>SOCKET</w:t>
        </w:r>
        <w:r w:rsidRPr="00031845">
          <w:rPr>
            <w:rStyle w:val="Hyperlink"/>
            <w:rFonts w:hint="eastAsia"/>
            <w:noProof/>
          </w:rPr>
          <w:t>接口函数</w:t>
        </w:r>
        <w:r>
          <w:rPr>
            <w:noProof/>
            <w:webHidden/>
          </w:rPr>
          <w:tab/>
        </w:r>
        <w:r>
          <w:rPr>
            <w:noProof/>
            <w:webHidden/>
          </w:rPr>
          <w:fldChar w:fldCharType="begin"/>
        </w:r>
        <w:r>
          <w:rPr>
            <w:noProof/>
            <w:webHidden/>
          </w:rPr>
          <w:instrText xml:space="preserve"> PAGEREF _Toc476303357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8" w:history="1">
        <w:r w:rsidRPr="00031845">
          <w:rPr>
            <w:rStyle w:val="Hyperlink"/>
            <w:noProof/>
          </w:rPr>
          <w:t>socket()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59" w:history="1">
        <w:r w:rsidRPr="00031845">
          <w:rPr>
            <w:rStyle w:val="Hyperlink"/>
            <w:noProof/>
          </w:rPr>
          <w:t>bind()</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60" w:history="1">
        <w:r w:rsidRPr="00031845">
          <w:rPr>
            <w:rStyle w:val="Hyperlink"/>
            <w:rFonts w:hint="eastAsia"/>
            <w:noProof/>
          </w:rPr>
          <w:t>网络字节序与主机字节序</w:t>
        </w:r>
        <w:r>
          <w:rPr>
            <w:noProof/>
            <w:webHidden/>
          </w:rPr>
          <w:tab/>
        </w:r>
        <w:r>
          <w:rPr>
            <w:noProof/>
            <w:webHidden/>
          </w:rPr>
          <w:fldChar w:fldCharType="begin"/>
        </w:r>
        <w:r>
          <w:rPr>
            <w:noProof/>
            <w:webHidden/>
          </w:rPr>
          <w:instrText xml:space="preserve"> PAGEREF _Toc476303360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61" w:history="1">
        <w:r w:rsidRPr="00031845">
          <w:rPr>
            <w:rStyle w:val="Hyperlink"/>
            <w:noProof/>
          </w:rPr>
          <w:t>listen()</w:t>
        </w:r>
        <w:r w:rsidRPr="00031845">
          <w:rPr>
            <w:rStyle w:val="Hyperlink"/>
            <w:rFonts w:hint="eastAsia"/>
            <w:noProof/>
          </w:rPr>
          <w:t>、</w:t>
        </w:r>
        <w:r w:rsidRPr="00031845">
          <w:rPr>
            <w:rStyle w:val="Hyperlink"/>
            <w:noProof/>
          </w:rPr>
          <w:t>connect()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62" w:history="1">
        <w:r w:rsidRPr="00031845">
          <w:rPr>
            <w:rStyle w:val="Hyperlink"/>
            <w:noProof/>
          </w:rPr>
          <w:t>accept()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63" w:history="1">
        <w:r w:rsidRPr="00031845">
          <w:rPr>
            <w:rStyle w:val="Hyperlink"/>
            <w:noProof/>
          </w:rPr>
          <w:t>read()</w:t>
        </w:r>
        <w:r w:rsidRPr="00031845">
          <w:rPr>
            <w:rStyle w:val="Hyperlink"/>
            <w:rFonts w:hint="eastAsia"/>
            <w:noProof/>
          </w:rPr>
          <w:t>、</w:t>
        </w:r>
        <w:r w:rsidRPr="00031845">
          <w:rPr>
            <w:rStyle w:val="Hyperlink"/>
            <w:noProof/>
          </w:rPr>
          <w:t>write()</w:t>
        </w:r>
        <w:r w:rsidRPr="00031845">
          <w:rPr>
            <w:rStyle w:val="Hyperlink"/>
            <w:rFonts w:hint="eastAsia"/>
            <w:noProof/>
          </w:rPr>
          <w:t>等函数</w:t>
        </w:r>
        <w:r>
          <w:rPr>
            <w:noProof/>
            <w:webHidden/>
          </w:rPr>
          <w:tab/>
        </w:r>
        <w:r>
          <w:rPr>
            <w:noProof/>
            <w:webHidden/>
          </w:rPr>
          <w:fldChar w:fldCharType="begin"/>
        </w:r>
        <w:r>
          <w:rPr>
            <w:noProof/>
            <w:webHidden/>
          </w:rPr>
          <w:instrText xml:space="preserve"> PAGEREF _Toc476303363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64" w:history="1">
        <w:r w:rsidRPr="00031845">
          <w:rPr>
            <w:rStyle w:val="Hyperlink"/>
            <w:noProof/>
          </w:rPr>
          <w:t>close()</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65" w:history="1">
        <w:r w:rsidRPr="00031845">
          <w:rPr>
            <w:rStyle w:val="Hyperlink"/>
            <w:noProof/>
          </w:rPr>
          <w:t>Netlink</w:t>
        </w:r>
        <w:r w:rsidRPr="00031845">
          <w:rPr>
            <w:rStyle w:val="Hyperlink"/>
            <w:rFonts w:hint="eastAsia"/>
            <w:noProof/>
          </w:rPr>
          <w:t>机制及其关键技术</w:t>
        </w:r>
        <w:r>
          <w:rPr>
            <w:noProof/>
            <w:webHidden/>
          </w:rPr>
          <w:tab/>
        </w:r>
        <w:r>
          <w:rPr>
            <w:noProof/>
            <w:webHidden/>
          </w:rPr>
          <w:fldChar w:fldCharType="begin"/>
        </w:r>
        <w:r>
          <w:rPr>
            <w:noProof/>
            <w:webHidden/>
          </w:rPr>
          <w:instrText xml:space="preserve"> PAGEREF _Toc476303365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66" w:history="1">
        <w:r w:rsidRPr="00031845">
          <w:rPr>
            <w:rStyle w:val="Hyperlink"/>
            <w:noProof/>
          </w:rPr>
          <w:t>3.1 Netlink</w:t>
        </w:r>
        <w:r w:rsidRPr="00031845">
          <w:rPr>
            <w:rStyle w:val="Hyperlink"/>
            <w:rFonts w:hint="eastAsia"/>
            <w:noProof/>
          </w:rPr>
          <w:t>机制</w:t>
        </w:r>
        <w:r>
          <w:rPr>
            <w:noProof/>
            <w:webHidden/>
          </w:rPr>
          <w:tab/>
        </w:r>
        <w:r>
          <w:rPr>
            <w:noProof/>
            <w:webHidden/>
          </w:rPr>
          <w:fldChar w:fldCharType="begin"/>
        </w:r>
        <w:r>
          <w:rPr>
            <w:noProof/>
            <w:webHidden/>
          </w:rPr>
          <w:instrText xml:space="preserve"> PAGEREF _Toc476303366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67" w:history="1">
        <w:r w:rsidRPr="00031845">
          <w:rPr>
            <w:rStyle w:val="Hyperlink"/>
            <w:noProof/>
          </w:rPr>
          <w:t>3.2 Netlink</w:t>
        </w:r>
        <w:r w:rsidRPr="00031845">
          <w:rPr>
            <w:rStyle w:val="Hyperlink"/>
            <w:rFonts w:hint="eastAsia"/>
            <w:noProof/>
          </w:rPr>
          <w:t>优点</w:t>
        </w:r>
        <w:r>
          <w:rPr>
            <w:noProof/>
            <w:webHidden/>
          </w:rPr>
          <w:tab/>
        </w:r>
        <w:r>
          <w:rPr>
            <w:noProof/>
            <w:webHidden/>
          </w:rPr>
          <w:fldChar w:fldCharType="begin"/>
        </w:r>
        <w:r>
          <w:rPr>
            <w:noProof/>
            <w:webHidden/>
          </w:rPr>
          <w:instrText xml:space="preserve"> PAGEREF _Toc476303367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68" w:history="1">
        <w:r w:rsidRPr="00031845">
          <w:rPr>
            <w:rStyle w:val="Hyperlink"/>
            <w:rFonts w:hint="eastAsia"/>
            <w:noProof/>
          </w:rPr>
          <w:t>建立</w:t>
        </w:r>
        <w:r w:rsidRPr="00031845">
          <w:rPr>
            <w:rStyle w:val="Hyperlink"/>
            <w:noProof/>
          </w:rPr>
          <w:t>Netlink</w:t>
        </w:r>
        <w:r w:rsidRPr="00031845">
          <w:rPr>
            <w:rStyle w:val="Hyperlink"/>
            <w:rFonts w:hint="eastAsia"/>
            <w:noProof/>
          </w:rPr>
          <w:t>会话过程如下：</w:t>
        </w:r>
        <w:r>
          <w:rPr>
            <w:noProof/>
            <w:webHidden/>
          </w:rPr>
          <w:tab/>
        </w:r>
        <w:r>
          <w:rPr>
            <w:noProof/>
            <w:webHidden/>
          </w:rPr>
          <w:fldChar w:fldCharType="begin"/>
        </w:r>
        <w:r>
          <w:rPr>
            <w:noProof/>
            <w:webHidden/>
          </w:rPr>
          <w:instrText xml:space="preserve"> PAGEREF _Toc476303368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69" w:history="1">
        <w:r w:rsidRPr="00031845">
          <w:rPr>
            <w:rStyle w:val="Hyperlink"/>
            <w:rFonts w:hint="eastAsia"/>
            <w:noProof/>
          </w:rPr>
          <w:t>其他相关说明</w:t>
        </w:r>
        <w:r>
          <w:rPr>
            <w:noProof/>
            <w:webHidden/>
          </w:rPr>
          <w:tab/>
        </w:r>
        <w:r>
          <w:rPr>
            <w:noProof/>
            <w:webHidden/>
          </w:rPr>
          <w:fldChar w:fldCharType="begin"/>
        </w:r>
        <w:r>
          <w:rPr>
            <w:noProof/>
            <w:webHidden/>
          </w:rPr>
          <w:instrText xml:space="preserve"> PAGEREF _Toc476303369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_Toc476303370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71" w:history="1">
        <w:r w:rsidRPr="00031845">
          <w:rPr>
            <w:rStyle w:val="Hyperlink"/>
            <w:noProof/>
          </w:rPr>
          <w:t>Linux</w:t>
        </w:r>
        <w:r w:rsidRPr="00031845">
          <w:rPr>
            <w:rStyle w:val="Hyperlink"/>
            <w:rFonts w:hint="eastAsia"/>
            <w:noProof/>
          </w:rPr>
          <w:t>工作队列</w:t>
        </w:r>
        <w:r>
          <w:rPr>
            <w:noProof/>
            <w:webHidden/>
          </w:rPr>
          <w:tab/>
        </w:r>
        <w:r>
          <w:rPr>
            <w:noProof/>
            <w:webHidden/>
          </w:rPr>
          <w:fldChar w:fldCharType="begin"/>
        </w:r>
        <w:r>
          <w:rPr>
            <w:noProof/>
            <w:webHidden/>
          </w:rPr>
          <w:instrText xml:space="preserve"> PAGEREF _Toc476303371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2" w:history="1">
        <w:r w:rsidRPr="00031845">
          <w:rPr>
            <w:rStyle w:val="Hyperlink"/>
            <w:noProof/>
          </w:rPr>
          <w:t xml:space="preserve">1. </w:t>
        </w:r>
        <w:r w:rsidRPr="00031845">
          <w:rPr>
            <w:rStyle w:val="Hyperlink"/>
            <w:rFonts w:hint="eastAsia"/>
            <w:noProof/>
          </w:rPr>
          <w:t>什么是</w:t>
        </w:r>
        <w:r w:rsidRPr="00031845">
          <w:rPr>
            <w:rStyle w:val="Hyperlink"/>
            <w:noProof/>
          </w:rPr>
          <w:t>workqueue</w:t>
        </w:r>
        <w:r>
          <w:rPr>
            <w:noProof/>
            <w:webHidden/>
          </w:rPr>
          <w:tab/>
        </w:r>
        <w:r>
          <w:rPr>
            <w:noProof/>
            <w:webHidden/>
          </w:rPr>
          <w:fldChar w:fldCharType="begin"/>
        </w:r>
        <w:r>
          <w:rPr>
            <w:noProof/>
            <w:webHidden/>
          </w:rPr>
          <w:instrText xml:space="preserve"> PAGEREF _Toc476303372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3" w:history="1">
        <w:r w:rsidRPr="00031845">
          <w:rPr>
            <w:rStyle w:val="Hyperlink"/>
            <w:noProof/>
          </w:rPr>
          <w:t xml:space="preserve">2. </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_Toc476303373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4" w:history="1">
        <w:r w:rsidRPr="00031845">
          <w:rPr>
            <w:rStyle w:val="Hyperlink"/>
            <w:noProof/>
            <w:kern w:val="0"/>
          </w:rPr>
          <w:t xml:space="preserve">3. </w:t>
        </w:r>
        <w:r w:rsidRPr="00031845">
          <w:rPr>
            <w:rStyle w:val="Hyperlink"/>
            <w:rFonts w:hint="eastAsia"/>
            <w:noProof/>
            <w:kern w:val="0"/>
          </w:rPr>
          <w:t>创建工作</w:t>
        </w:r>
        <w:r>
          <w:rPr>
            <w:noProof/>
            <w:webHidden/>
          </w:rPr>
          <w:tab/>
        </w:r>
        <w:r>
          <w:rPr>
            <w:noProof/>
            <w:webHidden/>
          </w:rPr>
          <w:fldChar w:fldCharType="begin"/>
        </w:r>
        <w:r>
          <w:rPr>
            <w:noProof/>
            <w:webHidden/>
          </w:rPr>
          <w:instrText xml:space="preserve"> PAGEREF _Toc476303374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5" w:history="1">
        <w:r w:rsidRPr="00031845">
          <w:rPr>
            <w:rStyle w:val="Hyperlink"/>
            <w:noProof/>
            <w:kern w:val="0"/>
          </w:rPr>
          <w:t xml:space="preserve">4. </w:t>
        </w:r>
        <w:r w:rsidRPr="00031845">
          <w:rPr>
            <w:rStyle w:val="Hyperlink"/>
            <w:rFonts w:hint="eastAsia"/>
            <w:noProof/>
            <w:kern w:val="0"/>
          </w:rPr>
          <w:t>调度</w:t>
        </w:r>
        <w:r>
          <w:rPr>
            <w:noProof/>
            <w:webHidden/>
          </w:rPr>
          <w:tab/>
        </w:r>
        <w:r>
          <w:rPr>
            <w:noProof/>
            <w:webHidden/>
          </w:rPr>
          <w:fldChar w:fldCharType="begin"/>
        </w:r>
        <w:r>
          <w:rPr>
            <w:noProof/>
            <w:webHidden/>
          </w:rPr>
          <w:instrText xml:space="preserve"> PAGEREF _Toc476303375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6" w:history="1">
        <w:r w:rsidRPr="00031845">
          <w:rPr>
            <w:rStyle w:val="Hyperlink"/>
            <w:noProof/>
          </w:rPr>
          <w:t xml:space="preserve">5. </w:t>
        </w:r>
        <w:r w:rsidRPr="00031845">
          <w:rPr>
            <w:rStyle w:val="Hyperlink"/>
            <w:rFonts w:hint="eastAsia"/>
            <w:noProof/>
          </w:rPr>
          <w:t>示例</w:t>
        </w:r>
        <w:r>
          <w:rPr>
            <w:noProof/>
            <w:webHidden/>
          </w:rPr>
          <w:tab/>
        </w:r>
        <w:r>
          <w:rPr>
            <w:noProof/>
            <w:webHidden/>
          </w:rPr>
          <w:fldChar w:fldCharType="begin"/>
        </w:r>
        <w:r>
          <w:rPr>
            <w:noProof/>
            <w:webHidden/>
          </w:rPr>
          <w:instrText xml:space="preserve"> PAGEREF _Toc476303376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7" w:history="1">
        <w:r w:rsidRPr="00031845">
          <w:rPr>
            <w:rStyle w:val="Hyperlink"/>
            <w:noProof/>
          </w:rPr>
          <w:t>6. workqueue</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_Toc476303377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8" w:history="1">
        <w:r w:rsidRPr="00031845">
          <w:rPr>
            <w:rStyle w:val="Hyperlink"/>
            <w:rFonts w:hint="eastAsia"/>
            <w:noProof/>
          </w:rPr>
          <w:t>共享队列的使用的顺序：</w:t>
        </w:r>
        <w:r>
          <w:rPr>
            <w:noProof/>
            <w:webHidden/>
          </w:rPr>
          <w:tab/>
        </w:r>
        <w:r>
          <w:rPr>
            <w:noProof/>
            <w:webHidden/>
          </w:rPr>
          <w:fldChar w:fldCharType="begin"/>
        </w:r>
        <w:r>
          <w:rPr>
            <w:noProof/>
            <w:webHidden/>
          </w:rPr>
          <w:instrText xml:space="preserve"> PAGEREF _Toc476303378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79"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_Toc476303379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80"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非阻塞的区别消息</w:t>
        </w:r>
        <w:r>
          <w:rPr>
            <w:noProof/>
            <w:webHidden/>
          </w:rPr>
          <w:tab/>
        </w:r>
        <w:r>
          <w:rPr>
            <w:noProof/>
            <w:webHidden/>
          </w:rPr>
          <w:fldChar w:fldCharType="begin"/>
        </w:r>
        <w:r>
          <w:rPr>
            <w:noProof/>
            <w:webHidden/>
          </w:rPr>
          <w:instrText xml:space="preserve"> PAGEREF _Toc476303380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81"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w:t>
        </w:r>
        <w:r w:rsidRPr="00031845">
          <w:rPr>
            <w:rStyle w:val="Hyperlink"/>
            <w:noProof/>
          </w:rPr>
          <w:t>.</w:t>
        </w:r>
        <w:r>
          <w:rPr>
            <w:noProof/>
            <w:webHidden/>
          </w:rPr>
          <w:tab/>
        </w:r>
        <w:r>
          <w:rPr>
            <w:noProof/>
            <w:webHidden/>
          </w:rPr>
          <w:fldChar w:fldCharType="begin"/>
        </w:r>
        <w:r>
          <w:rPr>
            <w:noProof/>
            <w:webHidden/>
          </w:rPr>
          <w:instrText xml:space="preserve"> PAGEREF _Toc476303381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82" w:history="1">
        <w:r w:rsidRPr="00031845">
          <w:rPr>
            <w:rStyle w:val="Hyperlink"/>
            <w:noProof/>
          </w:rPr>
          <w:t xml:space="preserve">I/O </w:t>
        </w:r>
        <w:r w:rsidRPr="00031845">
          <w:rPr>
            <w:rStyle w:val="Hyperlink"/>
            <w:rFonts w:hint="eastAsia"/>
            <w:noProof/>
          </w:rPr>
          <w:t>模型</w:t>
        </w:r>
        <w:r>
          <w:rPr>
            <w:noProof/>
            <w:webHidden/>
          </w:rPr>
          <w:tab/>
        </w:r>
        <w:r>
          <w:rPr>
            <w:noProof/>
            <w:webHidden/>
          </w:rPr>
          <w:fldChar w:fldCharType="begin"/>
        </w:r>
        <w:r>
          <w:rPr>
            <w:noProof/>
            <w:webHidden/>
          </w:rPr>
          <w:instrText xml:space="preserve"> PAGEREF _Toc476303382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83" w:history="1">
        <w:r w:rsidRPr="00031845">
          <w:rPr>
            <w:rStyle w:val="Hyperlink"/>
            <w:rFonts w:hint="eastAsia"/>
            <w:noProof/>
          </w:rPr>
          <w:t>同步阻塞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84" w:history="1">
        <w:r w:rsidRPr="00031845">
          <w:rPr>
            <w:rStyle w:val="Hyperlink"/>
            <w:rFonts w:hint="eastAsia"/>
            <w:noProof/>
          </w:rPr>
          <w:t>同步非阻塞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85" w:history="1">
        <w:r w:rsidRPr="00031845">
          <w:rPr>
            <w:rStyle w:val="Hyperlink"/>
            <w:rFonts w:hint="eastAsia"/>
            <w:noProof/>
          </w:rPr>
          <w:t>异步阻塞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86" w:history="1">
        <w:r w:rsidRPr="00031845">
          <w:rPr>
            <w:rStyle w:val="Hyperlink"/>
            <w:rFonts w:hint="eastAsia"/>
            <w:noProof/>
          </w:rPr>
          <w:t>异步非阻塞</w:t>
        </w:r>
        <w:r w:rsidRPr="00031845">
          <w:rPr>
            <w:rStyle w:val="Hyperlink"/>
            <w:noProof/>
          </w:rPr>
          <w:t xml:space="preserve"> I/O</w:t>
        </w:r>
        <w:r w:rsidRPr="00031845">
          <w:rPr>
            <w:rStyle w:val="Hyperlink"/>
            <w:rFonts w:hint="eastAsia"/>
            <w:noProof/>
          </w:rPr>
          <w:t>（</w:t>
        </w:r>
        <w:r w:rsidRPr="00031845">
          <w:rPr>
            <w:rStyle w:val="Hyperlink"/>
            <w:noProof/>
          </w:rPr>
          <w:t>AIO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_Toc476303386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87" w:history="1">
        <w:r w:rsidRPr="00031845">
          <w:rPr>
            <w:rStyle w:val="Hyperlink"/>
            <w:rFonts w:hint="eastAsia"/>
            <w:noProof/>
            <w:shd w:val="clear" w:color="auto" w:fill="FFFFFF"/>
          </w:rPr>
          <w:t>异步通知范例</w:t>
        </w:r>
        <w:r>
          <w:rPr>
            <w:noProof/>
            <w:webHidden/>
          </w:rPr>
          <w:tab/>
        </w:r>
        <w:r>
          <w:rPr>
            <w:noProof/>
            <w:webHidden/>
          </w:rPr>
          <w:fldChar w:fldCharType="begin"/>
        </w:r>
        <w:r>
          <w:rPr>
            <w:noProof/>
            <w:webHidden/>
          </w:rPr>
          <w:instrText xml:space="preserve"> PAGEREF _Toc476303387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88" w:history="1">
        <w:r w:rsidRPr="00031845">
          <w:rPr>
            <w:rStyle w:val="Hyperlink"/>
            <w:rFonts w:hint="eastAsia"/>
            <w:noProof/>
          </w:rPr>
          <w:t>应用层</w:t>
        </w:r>
        <w:r>
          <w:rPr>
            <w:noProof/>
            <w:webHidden/>
          </w:rPr>
          <w:tab/>
        </w:r>
        <w:r>
          <w:rPr>
            <w:noProof/>
            <w:webHidden/>
          </w:rPr>
          <w:fldChar w:fldCharType="begin"/>
        </w:r>
        <w:r>
          <w:rPr>
            <w:noProof/>
            <w:webHidden/>
          </w:rPr>
          <w:instrText xml:space="preserve"> PAGEREF _Toc476303388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89" w:history="1">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_Toc476303389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390" w:history="1">
        <w:r w:rsidRPr="00031845">
          <w:rPr>
            <w:rStyle w:val="Hyperlink"/>
            <w:rFonts w:hint="eastAsia"/>
            <w:noProof/>
          </w:rPr>
          <w:t>内核</w:t>
        </w:r>
        <w:r w:rsidRPr="00031845">
          <w:rPr>
            <w:rStyle w:val="Hyperlink"/>
            <w:noProof/>
          </w:rPr>
          <w:t>API</w:t>
        </w:r>
        <w:r>
          <w:rPr>
            <w:noProof/>
            <w:webHidden/>
          </w:rPr>
          <w:tab/>
        </w:r>
        <w:r>
          <w:rPr>
            <w:noProof/>
            <w:webHidden/>
          </w:rPr>
          <w:fldChar w:fldCharType="begin"/>
        </w:r>
        <w:r>
          <w:rPr>
            <w:noProof/>
            <w:webHidden/>
          </w:rPr>
          <w:instrText xml:space="preserve"> PAGEREF _Toc476303390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_Toc476303391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392" w:history="1">
        <w:r w:rsidRPr="00031845">
          <w:rPr>
            <w:rStyle w:val="Hyperlink"/>
            <w:noProof/>
          </w:rPr>
          <w:t>Linux</w:t>
        </w:r>
        <w:r w:rsidRPr="00031845">
          <w:rPr>
            <w:rStyle w:val="Hyperlink"/>
            <w:rFonts w:hint="eastAsia"/>
            <w:noProof/>
          </w:rPr>
          <w:t>内核的动态电压和电流控制接口</w:t>
        </w:r>
        <w:r>
          <w:rPr>
            <w:noProof/>
            <w:webHidden/>
          </w:rPr>
          <w:tab/>
        </w:r>
        <w:r>
          <w:rPr>
            <w:noProof/>
            <w:webHidden/>
          </w:rPr>
          <w:fldChar w:fldCharType="begin"/>
        </w:r>
        <w:r>
          <w:rPr>
            <w:noProof/>
            <w:webHidden/>
          </w:rPr>
          <w:instrText xml:space="preserve"> PAGEREF _Toc476303392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3" w:history="1">
        <w:r w:rsidRPr="00031845">
          <w:rPr>
            <w:rStyle w:val="Hyperlink"/>
            <w:noProof/>
          </w:rPr>
          <w:t>2 Consumer</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_Toc476303393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4" w:history="1">
        <w:r w:rsidRPr="00031845">
          <w:rPr>
            <w:rStyle w:val="Hyperlink"/>
            <w:noProof/>
          </w:rPr>
          <w:t xml:space="preserve">3 </w:t>
        </w:r>
        <w:r w:rsidRPr="00031845">
          <w:rPr>
            <w:rStyle w:val="Hyperlink"/>
            <w:rFonts w:hint="eastAsia"/>
            <w:noProof/>
          </w:rPr>
          <w:t>电压的</w:t>
        </w:r>
        <w:r w:rsidRPr="00031845">
          <w:rPr>
            <w:rStyle w:val="Hyperlink"/>
            <w:noProof/>
          </w:rPr>
          <w:t>API</w:t>
        </w:r>
        <w:r>
          <w:rPr>
            <w:noProof/>
            <w:webHidden/>
          </w:rPr>
          <w:tab/>
        </w:r>
        <w:r>
          <w:rPr>
            <w:noProof/>
            <w:webHidden/>
          </w:rPr>
          <w:fldChar w:fldCharType="begin"/>
        </w:r>
        <w:r>
          <w:rPr>
            <w:noProof/>
            <w:webHidden/>
          </w:rPr>
          <w:instrText xml:space="preserve"> PAGEREF _Toc476303394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5" w:history="1">
        <w:r w:rsidRPr="00031845">
          <w:rPr>
            <w:rStyle w:val="Hyperlink"/>
            <w:noProof/>
          </w:rPr>
          <w:t xml:space="preserve">4 </w:t>
        </w:r>
        <w:r w:rsidRPr="00031845">
          <w:rPr>
            <w:rStyle w:val="Hyperlink"/>
            <w:rFonts w:hint="eastAsia"/>
            <w:noProof/>
          </w:rPr>
          <w:t>电流的</w:t>
        </w:r>
        <w:r w:rsidRPr="00031845">
          <w:rPr>
            <w:rStyle w:val="Hyperlink"/>
            <w:noProof/>
          </w:rPr>
          <w:t>API</w:t>
        </w:r>
        <w:r>
          <w:rPr>
            <w:noProof/>
            <w:webHidden/>
          </w:rPr>
          <w:tab/>
        </w:r>
        <w:r>
          <w:rPr>
            <w:noProof/>
            <w:webHidden/>
          </w:rPr>
          <w:fldChar w:fldCharType="begin"/>
        </w:r>
        <w:r>
          <w:rPr>
            <w:noProof/>
            <w:webHidden/>
          </w:rPr>
          <w:instrText xml:space="preserve"> PAGEREF _Toc476303395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6" w:history="1">
        <w:r w:rsidRPr="00031845">
          <w:rPr>
            <w:rStyle w:val="Hyperlink"/>
            <w:noProof/>
          </w:rPr>
          <w:t xml:space="preserve">5 </w:t>
        </w:r>
        <w:r w:rsidRPr="00031845">
          <w:rPr>
            <w:rStyle w:val="Hyperlink"/>
            <w:rFonts w:hint="eastAsia"/>
            <w:noProof/>
          </w:rPr>
          <w:t>校准器的驱动和系统配置</w:t>
        </w:r>
        <w:r>
          <w:rPr>
            <w:noProof/>
            <w:webHidden/>
          </w:rPr>
          <w:tab/>
        </w:r>
        <w:r>
          <w:rPr>
            <w:noProof/>
            <w:webHidden/>
          </w:rPr>
          <w:fldChar w:fldCharType="begin"/>
        </w:r>
        <w:r>
          <w:rPr>
            <w:noProof/>
            <w:webHidden/>
          </w:rPr>
          <w:instrText xml:space="preserve"> PAGEREF _Toc476303396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7" w:history="1">
        <w:r w:rsidRPr="00031845">
          <w:rPr>
            <w:rStyle w:val="Hyperlink"/>
            <w:noProof/>
          </w:rPr>
          <w:t xml:space="preserve">6 </w:t>
        </w:r>
        <w:r w:rsidRPr="00031845">
          <w:rPr>
            <w:rStyle w:val="Hyperlink"/>
            <w:rFonts w:hint="eastAsia"/>
            <w:noProof/>
          </w:rPr>
          <w:t>应用</w:t>
        </w:r>
        <w:r>
          <w:rPr>
            <w:noProof/>
            <w:webHidden/>
          </w:rPr>
          <w:tab/>
        </w:r>
        <w:r>
          <w:rPr>
            <w:noProof/>
            <w:webHidden/>
          </w:rPr>
          <w:fldChar w:fldCharType="begin"/>
        </w:r>
        <w:r>
          <w:rPr>
            <w:noProof/>
            <w:webHidden/>
          </w:rPr>
          <w:instrText xml:space="preserve"> PAGEREF _Toc476303397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8" w:history="1">
        <w:r w:rsidRPr="00031845">
          <w:rPr>
            <w:rStyle w:val="Hyperlink"/>
            <w:noProof/>
          </w:rPr>
          <w:t xml:space="preserve">1 </w:t>
        </w:r>
        <w:r w:rsidRPr="00031845">
          <w:rPr>
            <w:rStyle w:val="Hyperlink"/>
            <w:rFonts w:hint="eastAsia"/>
            <w:noProof/>
          </w:rPr>
          <w:t>动态的电压和频率调节</w:t>
        </w:r>
        <w:r>
          <w:rPr>
            <w:noProof/>
            <w:webHidden/>
          </w:rPr>
          <w:tab/>
        </w:r>
        <w:r>
          <w:rPr>
            <w:noProof/>
            <w:webHidden/>
          </w:rPr>
          <w:fldChar w:fldCharType="begin"/>
        </w:r>
        <w:r>
          <w:rPr>
            <w:noProof/>
            <w:webHidden/>
          </w:rPr>
          <w:instrText xml:space="preserve"> PAGEREF _Toc476303398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399" w:history="1">
        <w:r w:rsidRPr="00031845">
          <w:rPr>
            <w:rStyle w:val="Hyperlink"/>
            <w:noProof/>
          </w:rPr>
          <w:t xml:space="preserve">2 </w:t>
        </w:r>
        <w:r w:rsidRPr="00031845">
          <w:rPr>
            <w:rStyle w:val="Hyperlink"/>
            <w:rFonts w:hint="eastAsia"/>
            <w:noProof/>
          </w:rPr>
          <w:t>挂起和恢复</w:t>
        </w:r>
        <w:r>
          <w:rPr>
            <w:noProof/>
            <w:webHidden/>
          </w:rPr>
          <w:tab/>
        </w:r>
        <w:r>
          <w:rPr>
            <w:noProof/>
            <w:webHidden/>
          </w:rPr>
          <w:fldChar w:fldCharType="begin"/>
        </w:r>
        <w:r>
          <w:rPr>
            <w:noProof/>
            <w:webHidden/>
          </w:rPr>
          <w:instrText xml:space="preserve"> PAGEREF _Toc476303399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0" w:history="1">
        <w:r w:rsidRPr="00031845">
          <w:rPr>
            <w:rStyle w:val="Hyperlink"/>
            <w:noProof/>
          </w:rPr>
          <w:t xml:space="preserve">3 </w:t>
        </w:r>
        <w:r w:rsidRPr="00031845">
          <w:rPr>
            <w:rStyle w:val="Hyperlink"/>
            <w:rFonts w:hint="eastAsia"/>
            <w:noProof/>
          </w:rPr>
          <w:t>支持电源管理的驱动程序</w:t>
        </w:r>
        <w:r>
          <w:rPr>
            <w:noProof/>
            <w:webHidden/>
          </w:rPr>
          <w:tab/>
        </w:r>
        <w:r>
          <w:rPr>
            <w:noProof/>
            <w:webHidden/>
          </w:rPr>
          <w:fldChar w:fldCharType="begin"/>
        </w:r>
        <w:r>
          <w:rPr>
            <w:noProof/>
            <w:webHidden/>
          </w:rPr>
          <w:instrText xml:space="preserve"> PAGEREF _Toc476303400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1" w:history="1">
        <w:r w:rsidRPr="00031845">
          <w:rPr>
            <w:rStyle w:val="Hyperlink"/>
            <w:noProof/>
          </w:rPr>
          <w:t>4 CPU</w:t>
        </w:r>
        <w:r w:rsidRPr="00031845">
          <w:rPr>
            <w:rStyle w:val="Hyperlink"/>
            <w:rFonts w:hint="eastAsia"/>
            <w:noProof/>
          </w:rPr>
          <w:t>空闲调节</w:t>
        </w:r>
        <w:r>
          <w:rPr>
            <w:noProof/>
            <w:webHidden/>
          </w:rPr>
          <w:tab/>
        </w:r>
        <w:r>
          <w:rPr>
            <w:noProof/>
            <w:webHidden/>
          </w:rPr>
          <w:fldChar w:fldCharType="begin"/>
        </w:r>
        <w:r>
          <w:rPr>
            <w:noProof/>
            <w:webHidden/>
          </w:rPr>
          <w:instrText xml:space="preserve"> PAGEREF _Toc476303401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2" w:history="1">
        <w:r w:rsidRPr="00031845">
          <w:rPr>
            <w:rStyle w:val="Hyperlink"/>
            <w:noProof/>
          </w:rPr>
          <w:t xml:space="preserve">5 </w:t>
        </w:r>
        <w:r w:rsidRPr="00031845">
          <w:rPr>
            <w:rStyle w:val="Hyperlink"/>
            <w:rFonts w:hint="eastAsia"/>
            <w:noProof/>
          </w:rPr>
          <w:t>应用设计策略</w:t>
        </w:r>
        <w:r>
          <w:rPr>
            <w:noProof/>
            <w:webHidden/>
          </w:rPr>
          <w:tab/>
        </w:r>
        <w:r>
          <w:rPr>
            <w:noProof/>
            <w:webHidden/>
          </w:rPr>
          <w:fldChar w:fldCharType="begin"/>
        </w:r>
        <w:r>
          <w:rPr>
            <w:noProof/>
            <w:webHidden/>
          </w:rPr>
          <w:instrText xml:space="preserve"> PAGEREF _Toc476303402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_Toc476303403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04" w:history="1">
        <w:r w:rsidRPr="00031845">
          <w:rPr>
            <w:rStyle w:val="Hyperlink"/>
            <w:noProof/>
          </w:rPr>
          <w:t>led</w:t>
        </w:r>
        <w:r w:rsidRPr="00031845">
          <w:rPr>
            <w:rStyle w:val="Hyperlink"/>
            <w:rFonts w:hint="eastAsia"/>
            <w:noProof/>
          </w:rPr>
          <w:t>子系统</w:t>
        </w:r>
        <w:r>
          <w:rPr>
            <w:noProof/>
            <w:webHidden/>
          </w:rPr>
          <w:tab/>
        </w:r>
        <w:r>
          <w:rPr>
            <w:noProof/>
            <w:webHidden/>
          </w:rPr>
          <w:fldChar w:fldCharType="begin"/>
        </w:r>
        <w:r>
          <w:rPr>
            <w:noProof/>
            <w:webHidden/>
          </w:rPr>
          <w:instrText xml:space="preserve"> PAGEREF _Toc476303404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5" w:history="1">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6" w:history="1">
        <w:r w:rsidRPr="00031845">
          <w:rPr>
            <w:rStyle w:val="Hyperlink"/>
            <w:rFonts w:hint="eastAsia"/>
            <w:noProof/>
          </w:rPr>
          <w:t>触发器的结构体</w:t>
        </w:r>
        <w:r>
          <w:rPr>
            <w:noProof/>
            <w:webHidden/>
          </w:rPr>
          <w:tab/>
        </w:r>
        <w:r>
          <w:rPr>
            <w:noProof/>
            <w:webHidden/>
          </w:rPr>
          <w:fldChar w:fldCharType="begin"/>
        </w:r>
        <w:r>
          <w:rPr>
            <w:noProof/>
            <w:webHidden/>
          </w:rPr>
          <w:instrText xml:space="preserve"> PAGEREF _Toc476303406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7" w:history="1">
        <w:r w:rsidRPr="00031845">
          <w:rPr>
            <w:rStyle w:val="Hyperlink"/>
            <w:rFonts w:hint="eastAsia"/>
            <w:noProof/>
          </w:rPr>
          <w:t>平台设备相关的</w:t>
        </w:r>
        <w:r w:rsidRPr="00031845">
          <w:rPr>
            <w:rStyle w:val="Hyperlink"/>
            <w:noProof/>
          </w:rPr>
          <w:t>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8" w:history="1">
        <w:r w:rsidRPr="00031845">
          <w:rPr>
            <w:rStyle w:val="Hyperlink"/>
            <w:rFonts w:hint="eastAsia"/>
            <w:noProof/>
          </w:rPr>
          <w:t>平台设备相关的</w:t>
        </w:r>
        <w:r w:rsidRPr="00031845">
          <w:rPr>
            <w:rStyle w:val="Hyperlink"/>
            <w:noProof/>
          </w:rPr>
          <w:t>gpio 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09" w:history="1">
        <w:r w:rsidRPr="00031845">
          <w:rPr>
            <w:rStyle w:val="Hyperlink"/>
            <w:rFonts w:hint="eastAsia"/>
            <w:noProof/>
          </w:rPr>
          <w:t>注册</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_Toc476303409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10" w:history="1">
        <w:r w:rsidRPr="00031845">
          <w:rPr>
            <w:rStyle w:val="Hyperlink"/>
            <w:rFonts w:hint="eastAsia"/>
            <w:noProof/>
          </w:rPr>
          <w:t>注销</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_Toc476303410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11" w:history="1">
        <w:r w:rsidRPr="00031845">
          <w:rPr>
            <w:rStyle w:val="Hyperlink"/>
            <w:noProof/>
          </w:rPr>
          <w:t>sysfs</w:t>
        </w:r>
        <w:r w:rsidRPr="00031845">
          <w:rPr>
            <w:rStyle w:val="Hyperlink"/>
            <w:rFonts w:hint="eastAsia"/>
            <w:noProof/>
          </w:rPr>
          <w:t>中的属性文件：</w:t>
        </w:r>
        <w:r>
          <w:rPr>
            <w:noProof/>
            <w:webHidden/>
          </w:rPr>
          <w:tab/>
        </w:r>
        <w:r>
          <w:rPr>
            <w:noProof/>
            <w:webHidden/>
          </w:rPr>
          <w:fldChar w:fldCharType="begin"/>
        </w:r>
        <w:r>
          <w:rPr>
            <w:noProof/>
            <w:webHidden/>
          </w:rPr>
          <w:instrText xml:space="preserve"> PAGEREF _Toc476303411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12" w:history="1">
        <w:r w:rsidRPr="00031845">
          <w:rPr>
            <w:rStyle w:val="Hyperlink"/>
            <w:noProof/>
          </w:rPr>
          <w:t>led_classdev</w:t>
        </w:r>
        <w:r w:rsidRPr="00031845">
          <w:rPr>
            <w:rStyle w:val="Hyperlink"/>
            <w:rFonts w:hint="eastAsia"/>
            <w:noProof/>
          </w:rPr>
          <w:t>全局链表：</w:t>
        </w:r>
        <w:r>
          <w:rPr>
            <w:noProof/>
            <w:webHidden/>
          </w:rPr>
          <w:tab/>
        </w:r>
        <w:r>
          <w:rPr>
            <w:noProof/>
            <w:webHidden/>
          </w:rPr>
          <w:fldChar w:fldCharType="begin"/>
        </w:r>
        <w:r>
          <w:rPr>
            <w:noProof/>
            <w:webHidden/>
          </w:rPr>
          <w:instrText xml:space="preserve"> PAGEREF _Toc476303412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1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_Toc476303413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14" w:history="1">
        <w:r w:rsidRPr="00031845">
          <w:rPr>
            <w:rStyle w:val="Hyperlink"/>
            <w:rFonts w:hint="eastAsia"/>
            <w:noProof/>
          </w:rPr>
          <w:t>固件子系统</w:t>
        </w:r>
        <w:r>
          <w:rPr>
            <w:noProof/>
            <w:webHidden/>
          </w:rPr>
          <w:tab/>
        </w:r>
        <w:r>
          <w:rPr>
            <w:noProof/>
            <w:webHidden/>
          </w:rPr>
          <w:fldChar w:fldCharType="begin"/>
        </w:r>
        <w:r>
          <w:rPr>
            <w:noProof/>
            <w:webHidden/>
          </w:rPr>
          <w:instrText xml:space="preserve"> PAGEREF _Toc476303414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1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_Toc476303415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16" w:history="1">
        <w:r w:rsidRPr="00031845">
          <w:rPr>
            <w:rStyle w:val="Hyperlink"/>
            <w:noProof/>
          </w:rPr>
          <w:t>/sys</w:t>
        </w:r>
        <w:r w:rsidRPr="00031845">
          <w:rPr>
            <w:rStyle w:val="Hyperlink"/>
            <w:rFonts w:hint="eastAsia"/>
            <w:noProof/>
          </w:rPr>
          <w:t>目录下各个子目录的具体说明</w:t>
        </w:r>
        <w:r>
          <w:rPr>
            <w:noProof/>
            <w:webHidden/>
          </w:rPr>
          <w:tab/>
        </w:r>
        <w:r>
          <w:rPr>
            <w:noProof/>
            <w:webHidden/>
          </w:rPr>
          <w:fldChar w:fldCharType="begin"/>
        </w:r>
        <w:r>
          <w:rPr>
            <w:noProof/>
            <w:webHidden/>
          </w:rPr>
          <w:instrText xml:space="preserve"> PAGEREF _Toc476303416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_Toc476303417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18" w:history="1">
        <w:r w:rsidRPr="00031845">
          <w:rPr>
            <w:rStyle w:val="Hyperlink"/>
            <w:noProof/>
          </w:rPr>
          <w:t>U-boot</w:t>
        </w:r>
        <w:r w:rsidRPr="00031845">
          <w:rPr>
            <w:rStyle w:val="Hyperlink"/>
            <w:rFonts w:hint="eastAsia"/>
            <w:noProof/>
          </w:rPr>
          <w:t>如何向</w:t>
        </w:r>
        <w:r w:rsidRPr="00031845">
          <w:rPr>
            <w:rStyle w:val="Hyperlink"/>
            <w:noProof/>
          </w:rPr>
          <w:t>kernel</w:t>
        </w:r>
        <w:r w:rsidRPr="00031845">
          <w:rPr>
            <w:rStyle w:val="Hyperlink"/>
            <w:rFonts w:hint="eastAsia"/>
            <w:noProof/>
          </w:rPr>
          <w:t>传递参数</w:t>
        </w:r>
        <w:r w:rsidRPr="00031845">
          <w:rPr>
            <w:rStyle w:val="Hyperlink"/>
            <w:noProof/>
          </w:rPr>
          <w:t xml:space="preserve"> + kernel</w:t>
        </w:r>
        <w:r w:rsidRPr="00031845">
          <w:rPr>
            <w:rStyle w:val="Hyperlink"/>
            <w:rFonts w:hint="eastAsia"/>
            <w:noProof/>
          </w:rPr>
          <w:t>如何读取参数</w:t>
        </w:r>
        <w:r>
          <w:rPr>
            <w:noProof/>
            <w:webHidden/>
          </w:rPr>
          <w:tab/>
        </w:r>
        <w:r>
          <w:rPr>
            <w:noProof/>
            <w:webHidden/>
          </w:rPr>
          <w:fldChar w:fldCharType="begin"/>
        </w:r>
        <w:r>
          <w:rPr>
            <w:noProof/>
            <w:webHidden/>
          </w:rPr>
          <w:instrText xml:space="preserve"> PAGEREF _Toc476303418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19" w:history="1">
        <w:r w:rsidRPr="00031845">
          <w:rPr>
            <w:rStyle w:val="Hyperlink"/>
            <w:noProof/>
          </w:rPr>
          <w:t>u-boot</w:t>
        </w:r>
        <w:r w:rsidRPr="00031845">
          <w:rPr>
            <w:rStyle w:val="Hyperlink"/>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_Toc476303419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2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_Toc476303420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21" w:history="1">
        <w:r w:rsidRPr="00031845">
          <w:rPr>
            <w:rStyle w:val="Hyperlink"/>
            <w:noProof/>
          </w:rPr>
          <w:t>linux</w:t>
        </w:r>
        <w:r w:rsidRPr="00031845">
          <w:rPr>
            <w:rStyle w:val="Hyperlink"/>
            <w:rFonts w:hint="eastAsia"/>
            <w:noProof/>
          </w:rPr>
          <w:t>中</w:t>
        </w:r>
        <w:r w:rsidRPr="00031845">
          <w:rPr>
            <w:rStyle w:val="Hyperlink"/>
            <w:noProof/>
          </w:rPr>
          <w:t>mdelay()</w:t>
        </w:r>
        <w:r w:rsidRPr="00031845">
          <w:rPr>
            <w:rStyle w:val="Hyperlink"/>
            <w:rFonts w:hint="eastAsia"/>
            <w:noProof/>
          </w:rPr>
          <w:t>与</w:t>
        </w:r>
        <w:r w:rsidRPr="00031845">
          <w:rPr>
            <w:rStyle w:val="Hyperlink"/>
            <w:noProof/>
          </w:rPr>
          <w:t>msleep()</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_Toc476303421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2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_Toc476303422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23" w:history="1">
        <w:r w:rsidRPr="00031845">
          <w:rPr>
            <w:rStyle w:val="Hyperlink"/>
            <w:rFonts w:hint="eastAsia"/>
            <w:noProof/>
          </w:rPr>
          <w:t>用户空间内核空间</w:t>
        </w:r>
        <w:r w:rsidRPr="00031845">
          <w:rPr>
            <w:rStyle w:val="Hyperlink"/>
            <w:noProof/>
          </w:rPr>
          <w:t>ipc</w:t>
        </w:r>
        <w:r w:rsidRPr="00031845">
          <w:rPr>
            <w:rStyle w:val="Hyperlink"/>
            <w:rFonts w:hint="eastAsia"/>
            <w:noProof/>
          </w:rPr>
          <w:t>总结</w:t>
        </w:r>
        <w:r>
          <w:rPr>
            <w:noProof/>
            <w:webHidden/>
          </w:rPr>
          <w:tab/>
        </w:r>
        <w:r>
          <w:rPr>
            <w:noProof/>
            <w:webHidden/>
          </w:rPr>
          <w:fldChar w:fldCharType="begin"/>
        </w:r>
        <w:r>
          <w:rPr>
            <w:noProof/>
            <w:webHidden/>
          </w:rPr>
          <w:instrText xml:space="preserve"> PAGEREF _Toc476303423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24" w:history="1">
        <w:r w:rsidRPr="00031845">
          <w:rPr>
            <w:rStyle w:val="Hyperlink"/>
            <w:noProof/>
          </w:rPr>
          <w:t>getsockopt/setsockopt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25" w:history="1">
        <w:r w:rsidRPr="00031845">
          <w:rPr>
            <w:rStyle w:val="Hyperlink"/>
            <w:rFonts w:hint="eastAsia"/>
            <w:noProof/>
          </w:rPr>
          <w:t>用户态函数：</w:t>
        </w:r>
        <w:r>
          <w:rPr>
            <w:noProof/>
            <w:webHidden/>
          </w:rPr>
          <w:tab/>
        </w:r>
        <w:r>
          <w:rPr>
            <w:noProof/>
            <w:webHidden/>
          </w:rPr>
          <w:fldChar w:fldCharType="begin"/>
        </w:r>
        <w:r>
          <w:rPr>
            <w:noProof/>
            <w:webHidden/>
          </w:rPr>
          <w:instrText xml:space="preserve"> PAGEREF _Toc476303425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26" w:history="1">
        <w:r w:rsidRPr="00031845">
          <w:rPr>
            <w:rStyle w:val="Hyperlink"/>
            <w:rFonts w:hint="eastAsia"/>
            <w:noProof/>
          </w:rPr>
          <w:t>内核态函数：</w:t>
        </w:r>
        <w:r>
          <w:rPr>
            <w:noProof/>
            <w:webHidden/>
          </w:rPr>
          <w:tab/>
        </w:r>
        <w:r>
          <w:rPr>
            <w:noProof/>
            <w:webHidden/>
          </w:rPr>
          <w:fldChar w:fldCharType="begin"/>
        </w:r>
        <w:r>
          <w:rPr>
            <w:noProof/>
            <w:webHidden/>
          </w:rPr>
          <w:instrText xml:space="preserve"> PAGEREF _Toc476303426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27" w:history="1">
        <w:r w:rsidRPr="00031845">
          <w:rPr>
            <w:rStyle w:val="Hyperlink"/>
            <w:noProof/>
          </w:rPr>
          <w:t>mmap /shm</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28" w:history="1">
        <w:r w:rsidRPr="00031845">
          <w:rPr>
            <w:rStyle w:val="Hyperlink"/>
            <w:noProof/>
            <w:shd w:val="clear" w:color="auto" w:fill="FFFFFF"/>
          </w:rPr>
          <w:t>Mmap</w:t>
        </w:r>
        <w:r w:rsidRPr="00031845">
          <w:rPr>
            <w:rStyle w:val="Hyperlink"/>
            <w:rFonts w:hint="eastAsia"/>
            <w:noProof/>
            <w:shd w:val="clear" w:color="auto" w:fill="FFFFFF"/>
          </w:rPr>
          <w:t>的优点</w:t>
        </w:r>
        <w:r>
          <w:rPr>
            <w:noProof/>
            <w:webHidden/>
          </w:rPr>
          <w:tab/>
        </w:r>
        <w:r>
          <w:rPr>
            <w:noProof/>
            <w:webHidden/>
          </w:rPr>
          <w:fldChar w:fldCharType="begin"/>
        </w:r>
        <w:r>
          <w:rPr>
            <w:noProof/>
            <w:webHidden/>
          </w:rPr>
          <w:instrText xml:space="preserve"> PAGEREF _Toc476303428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29" w:history="1">
        <w:r w:rsidRPr="00031845">
          <w:rPr>
            <w:rStyle w:val="Hyperlink"/>
            <w:noProof/>
          </w:rPr>
          <w:t>netlink/socket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30" w:history="1">
        <w:r w:rsidRPr="00031845">
          <w:rPr>
            <w:rStyle w:val="Hyperlink"/>
            <w:rFonts w:hint="eastAsia"/>
            <w:noProof/>
          </w:rPr>
          <w:t>与</w:t>
        </w:r>
        <w:r w:rsidRPr="00031845">
          <w:rPr>
            <w:rStyle w:val="Hyperlink"/>
            <w:noProof/>
          </w:rPr>
          <w:t>BSD</w:t>
        </w:r>
        <w:r w:rsidRPr="00031845">
          <w:rPr>
            <w:rStyle w:val="Hyperlink"/>
            <w:rFonts w:hint="eastAsia"/>
            <w:noProof/>
          </w:rPr>
          <w:t>的</w:t>
        </w:r>
        <w:r w:rsidRPr="00031845">
          <w:rPr>
            <w:rStyle w:val="Hyperlink"/>
            <w:noProof/>
          </w:rPr>
          <w:t>Routing socket</w:t>
        </w:r>
        <w:r w:rsidRPr="00031845">
          <w:rPr>
            <w:rStyle w:val="Hyperlink"/>
            <w:rFonts w:hint="eastAsia"/>
            <w:noProof/>
          </w:rPr>
          <w:t>的关系</w:t>
        </w:r>
        <w:r>
          <w:rPr>
            <w:noProof/>
            <w:webHidden/>
          </w:rPr>
          <w:tab/>
        </w:r>
        <w:r>
          <w:rPr>
            <w:noProof/>
            <w:webHidden/>
          </w:rPr>
          <w:fldChar w:fldCharType="begin"/>
        </w:r>
        <w:r>
          <w:rPr>
            <w:noProof/>
            <w:webHidden/>
          </w:rPr>
          <w:instrText xml:space="preserve"> PAGEREF _Toc476303430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31" w:history="1">
        <w:r w:rsidRPr="00031845">
          <w:rPr>
            <w:rStyle w:val="Hyperlink"/>
            <w:noProof/>
          </w:rPr>
          <w:t>proc/seq/sys</w:t>
        </w:r>
        <w:r w:rsidRPr="00031845">
          <w:rPr>
            <w:rStyle w:val="Hyperlink"/>
            <w:rFonts w:hint="eastAsia"/>
            <w:noProof/>
          </w:rPr>
          <w:t>文件系统：</w:t>
        </w:r>
        <w:r>
          <w:rPr>
            <w:noProof/>
            <w:webHidden/>
          </w:rPr>
          <w:tab/>
        </w:r>
        <w:r>
          <w:rPr>
            <w:noProof/>
            <w:webHidden/>
          </w:rPr>
          <w:fldChar w:fldCharType="begin"/>
        </w:r>
        <w:r>
          <w:rPr>
            <w:noProof/>
            <w:webHidden/>
          </w:rPr>
          <w:instrText xml:space="preserve"> PAGEREF _Toc476303431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32" w:history="1">
        <w:r w:rsidRPr="00031845">
          <w:rPr>
            <w:rStyle w:val="Hyperlink"/>
            <w:noProof/>
          </w:rPr>
          <w:t>copy_from_user/copy_to_user </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_Toc476303432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3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_Toc476303433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34" w:history="1">
        <w:r w:rsidRPr="00031845">
          <w:rPr>
            <w:rStyle w:val="Hyperlink"/>
            <w:rFonts w:hint="eastAsia"/>
            <w:noProof/>
          </w:rPr>
          <w:t>电源管理</w:t>
        </w:r>
        <w:r>
          <w:rPr>
            <w:noProof/>
            <w:webHidden/>
          </w:rPr>
          <w:tab/>
        </w:r>
        <w:r>
          <w:rPr>
            <w:noProof/>
            <w:webHidden/>
          </w:rPr>
          <w:fldChar w:fldCharType="begin"/>
        </w:r>
        <w:r>
          <w:rPr>
            <w:noProof/>
            <w:webHidden/>
          </w:rPr>
          <w:instrText xml:space="preserve"> PAGEREF _Toc476303434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35" w:history="1">
        <w:r w:rsidRPr="00031845">
          <w:rPr>
            <w:rStyle w:val="Hyperlink"/>
            <w:rFonts w:hint="eastAsia"/>
            <w:noProof/>
          </w:rPr>
          <w:t>手机关机的做法</w:t>
        </w:r>
        <w:r>
          <w:rPr>
            <w:noProof/>
            <w:webHidden/>
          </w:rPr>
          <w:tab/>
        </w:r>
        <w:r>
          <w:rPr>
            <w:noProof/>
            <w:webHidden/>
          </w:rPr>
          <w:fldChar w:fldCharType="begin"/>
        </w:r>
        <w:r>
          <w:rPr>
            <w:noProof/>
            <w:webHidden/>
          </w:rPr>
          <w:instrText xml:space="preserve"> PAGEREF _Toc476303435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36" w:history="1">
        <w:r w:rsidRPr="00031845">
          <w:rPr>
            <w:rStyle w:val="Hyperlink"/>
            <w:rFonts w:ascii="宋体" w:hAnsi="宋体" w:cs="宋体" w:hint="eastAsia"/>
            <w:noProof/>
          </w:rPr>
          <w:t>▆</w:t>
        </w:r>
        <w:r w:rsidRPr="00031845">
          <w:rPr>
            <w:rStyle w:val="Hyperlink"/>
            <w:noProof/>
          </w:rPr>
          <w:t xml:space="preserve"> Hibernate</w:t>
        </w:r>
        <w:r w:rsidRPr="00031845">
          <w:rPr>
            <w:rStyle w:val="Hyperlink"/>
            <w:rFonts w:hint="eastAsia"/>
            <w:noProof/>
          </w:rPr>
          <w:t>（冬眠）和</w:t>
        </w:r>
        <w:r w:rsidRPr="00031845">
          <w:rPr>
            <w:rStyle w:val="Hyperlink"/>
            <w:noProof/>
          </w:rPr>
          <w:t>Sleep</w:t>
        </w:r>
        <w:r w:rsidRPr="00031845">
          <w:rPr>
            <w:rStyle w:val="Hyperlink"/>
            <w:rFonts w:hint="eastAsia"/>
            <w:noProof/>
          </w:rPr>
          <w:t>（睡眠）</w:t>
        </w:r>
        <w:r>
          <w:rPr>
            <w:noProof/>
            <w:webHidden/>
          </w:rPr>
          <w:tab/>
        </w:r>
        <w:r>
          <w:rPr>
            <w:noProof/>
            <w:webHidden/>
          </w:rPr>
          <w:fldChar w:fldCharType="begin"/>
        </w:r>
        <w:r>
          <w:rPr>
            <w:noProof/>
            <w:webHidden/>
          </w:rPr>
          <w:instrText xml:space="preserve"> PAGEREF _Toc476303436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37" w:history="1">
        <w:r w:rsidRPr="00031845">
          <w:rPr>
            <w:rStyle w:val="Hyperlink"/>
            <w:rFonts w:ascii="宋体" w:hAnsi="宋体" w:cs="宋体" w:hint="eastAsia"/>
            <w:noProof/>
          </w:rPr>
          <w:t>▆</w:t>
        </w:r>
        <w:r w:rsidRPr="00031845">
          <w:rPr>
            <w:rStyle w:val="Hyperlink"/>
            <w:noProof/>
          </w:rPr>
          <w:t xml:space="preserve"> Suspend</w:t>
        </w:r>
        <w:r>
          <w:rPr>
            <w:noProof/>
            <w:webHidden/>
          </w:rPr>
          <w:tab/>
        </w:r>
        <w:r>
          <w:rPr>
            <w:noProof/>
            <w:webHidden/>
          </w:rPr>
          <w:fldChar w:fldCharType="begin"/>
        </w:r>
        <w:r>
          <w:rPr>
            <w:noProof/>
            <w:webHidden/>
          </w:rPr>
          <w:instrText xml:space="preserve"> PAGEREF _Toc476303437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38" w:history="1">
        <w:r w:rsidRPr="00031845">
          <w:rPr>
            <w:rStyle w:val="Hyperlink"/>
            <w:rFonts w:ascii="宋体" w:hAnsi="宋体" w:cs="宋体" w:hint="eastAsia"/>
            <w:noProof/>
          </w:rPr>
          <w:t>▆</w:t>
        </w:r>
        <w:r w:rsidRPr="00031845">
          <w:rPr>
            <w:rStyle w:val="Hyperlink"/>
            <w:noProof/>
          </w:rPr>
          <w:t xml:space="preserve"> Standby</w:t>
        </w:r>
        <w:r>
          <w:rPr>
            <w:noProof/>
            <w:webHidden/>
          </w:rPr>
          <w:tab/>
        </w:r>
        <w:r>
          <w:rPr>
            <w:noProof/>
            <w:webHidden/>
          </w:rPr>
          <w:fldChar w:fldCharType="begin"/>
        </w:r>
        <w:r>
          <w:rPr>
            <w:noProof/>
            <w:webHidden/>
          </w:rPr>
          <w:instrText xml:space="preserve"> PAGEREF _Toc476303438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3"/>
        <w:tabs>
          <w:tab w:val="right" w:leader="dot" w:pos="8296"/>
        </w:tabs>
        <w:ind w:left="31680"/>
        <w:rPr>
          <w:noProof/>
        </w:rPr>
      </w:pPr>
      <w:hyperlink w:anchor="_Toc476303439" w:history="1">
        <w:r w:rsidRPr="00031845">
          <w:rPr>
            <w:rStyle w:val="Hyperlink"/>
            <w:rFonts w:ascii="宋体" w:hAnsi="宋体" w:cs="宋体" w:hint="eastAsia"/>
            <w:noProof/>
          </w:rPr>
          <w:t>▆</w:t>
        </w:r>
        <w:r w:rsidRPr="00031845">
          <w:rPr>
            <w:rStyle w:val="Hyperlink"/>
            <w:noProof/>
          </w:rPr>
          <w:t xml:space="preserve"> Wakeup</w:t>
        </w:r>
        <w:r>
          <w:rPr>
            <w:noProof/>
            <w:webHidden/>
          </w:rPr>
          <w:tab/>
        </w:r>
        <w:r>
          <w:rPr>
            <w:noProof/>
            <w:webHidden/>
          </w:rPr>
          <w:fldChar w:fldCharType="begin"/>
        </w:r>
        <w:r>
          <w:rPr>
            <w:noProof/>
            <w:webHidden/>
          </w:rPr>
          <w:instrText xml:space="preserve"> PAGEREF _Toc476303439 \h </w:instrText>
        </w:r>
        <w:r>
          <w:rPr>
            <w:noProof/>
          </w:rPr>
        </w:r>
        <w:r>
          <w:rPr>
            <w:noProof/>
            <w:webHidden/>
          </w:rPr>
          <w:fldChar w:fldCharType="separate"/>
        </w:r>
        <w:r>
          <w:rPr>
            <w:noProof/>
            <w:webHidden/>
          </w:rPr>
          <w:t>3</w:t>
        </w:r>
        <w:r>
          <w:rPr>
            <w:noProof/>
            <w:webHidden/>
          </w:rPr>
          <w:fldChar w:fldCharType="end"/>
        </w:r>
      </w:hyperlink>
    </w:p>
    <w:p w:rsidR="00593BC7" w:rsidRDefault="00593BC7" w:rsidP="00E71C4D">
      <w:pPr>
        <w:pStyle w:val="TOC2"/>
        <w:tabs>
          <w:tab w:val="right" w:leader="dot" w:pos="8296"/>
        </w:tabs>
        <w:ind w:left="31680"/>
        <w:rPr>
          <w:noProof/>
        </w:rPr>
      </w:pPr>
      <w:hyperlink w:anchor="_Toc47630344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_Toc476303440 \h </w:instrText>
        </w:r>
        <w:r>
          <w:rPr>
            <w:noProof/>
          </w:rPr>
        </w:r>
        <w:r>
          <w:rPr>
            <w:noProof/>
            <w:webHidden/>
          </w:rPr>
          <w:fldChar w:fldCharType="separate"/>
        </w:r>
        <w:r>
          <w:rPr>
            <w:noProof/>
            <w:webHidden/>
          </w:rPr>
          <w:t>3</w:t>
        </w:r>
        <w:r>
          <w:rPr>
            <w:noProof/>
            <w:webHidden/>
          </w:rPr>
          <w:fldChar w:fldCharType="end"/>
        </w:r>
      </w:hyperlink>
    </w:p>
    <w:p w:rsidR="00593BC7" w:rsidRDefault="00593BC7">
      <w:pPr>
        <w:pStyle w:val="TOC1"/>
        <w:tabs>
          <w:tab w:val="right" w:leader="dot" w:pos="8296"/>
        </w:tabs>
        <w:rPr>
          <w:noProof/>
        </w:rPr>
      </w:pPr>
      <w:hyperlink w:anchor="_Toc476303441" w:history="1">
        <w:r w:rsidRPr="00031845">
          <w:rPr>
            <w:rStyle w:val="Hyperlink"/>
            <w:noProof/>
          </w:rPr>
          <w:t>linux</w:t>
        </w:r>
        <w:r w:rsidRPr="00031845">
          <w:rPr>
            <w:rStyle w:val="Hyperlink"/>
            <w:rFonts w:hint="eastAsia"/>
            <w:noProof/>
          </w:rPr>
          <w:t>内核中的</w:t>
        </w:r>
        <w:r w:rsidRPr="00031845">
          <w:rPr>
            <w:rStyle w:val="Hyperlink"/>
            <w:noProof/>
          </w:rPr>
          <w:t>GPIO</w:t>
        </w:r>
        <w:r w:rsidRPr="00031845">
          <w:rPr>
            <w:rStyle w:val="Hyperlink"/>
            <w:rFonts w:hint="eastAsia"/>
            <w:noProof/>
          </w:rPr>
          <w:t>系统</w:t>
        </w:r>
        <w:r>
          <w:rPr>
            <w:noProof/>
            <w:webHidden/>
          </w:rPr>
          <w:tab/>
        </w:r>
        <w:r>
          <w:rPr>
            <w:noProof/>
            <w:webHidden/>
          </w:rPr>
          <w:fldChar w:fldCharType="begin"/>
        </w:r>
        <w:r>
          <w:rPr>
            <w:noProof/>
            <w:webHidden/>
          </w:rPr>
          <w:instrText xml:space="preserve"> PAGEREF _Toc476303441 \h </w:instrText>
        </w:r>
        <w:r>
          <w:rPr>
            <w:noProof/>
          </w:rPr>
        </w:r>
        <w:r>
          <w:rPr>
            <w:noProof/>
            <w:webHidden/>
          </w:rPr>
          <w:fldChar w:fldCharType="separate"/>
        </w:r>
        <w:r>
          <w:rPr>
            <w:noProof/>
            <w:webHidden/>
          </w:rPr>
          <w:t>3</w:t>
        </w:r>
        <w:r>
          <w:rPr>
            <w:noProof/>
            <w:webHidden/>
          </w:rPr>
          <w:fldChar w:fldCharType="end"/>
        </w:r>
      </w:hyperlink>
    </w:p>
    <w:p w:rsidR="00593BC7" w:rsidRDefault="00593BC7" w:rsidP="00BA48A2">
      <w:pPr>
        <w:rPr>
          <w:lang w:val="zh-CN"/>
        </w:rPr>
      </w:pPr>
      <w:r>
        <w:fldChar w:fldCharType="end"/>
      </w:r>
      <w:bookmarkEnd w:id="0"/>
      <w:bookmarkEnd w:id="1"/>
    </w:p>
    <w:p w:rsidR="00593BC7" w:rsidRPr="00BA48A2" w:rsidRDefault="00593BC7" w:rsidP="00BA48A2"/>
    <w:p w:rsidR="00593BC7" w:rsidRPr="00BA48A2" w:rsidRDefault="00593BC7" w:rsidP="00410B82">
      <w:pPr>
        <w:pStyle w:val="Heading1"/>
      </w:pPr>
      <w:bookmarkStart w:id="3" w:name="_Toc476303283"/>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Strong"/>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Strong"/>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Strong"/>
        </w:rPr>
        <w:t>Uevent</w:t>
      </w:r>
      <w:r w:rsidRPr="00BA48A2">
        <w:rPr>
          <w:rFonts w:hint="eastAsia"/>
        </w:rPr>
        <w:t>是</w:t>
      </w:r>
      <w:r w:rsidRPr="00BA48A2">
        <w:rPr>
          <w:rStyle w:val="Strong"/>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Strong"/>
        </w:rPr>
        <w:t>Uevent</w:t>
      </w:r>
      <w:r w:rsidRPr="00BA48A2">
        <w:rPr>
          <w:rStyle w:val="Strong"/>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593BC7"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7" o:title=""/>
          </v:shape>
        </w:pict>
      </w:r>
    </w:p>
    <w:p w:rsidR="00593BC7" w:rsidRDefault="00593BC7" w:rsidP="00971F91">
      <w:pPr>
        <w:pStyle w:val="Heading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593BC7" w:rsidRDefault="00593BC7" w:rsidP="00971F91">
      <w:pPr>
        <w:pStyle w:val="HTMLPreformatted"/>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Preformatted"/>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Preformatted"/>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Preformatted"/>
        <w:shd w:val="clear" w:color="auto" w:fill="F4F4F4"/>
        <w:spacing w:line="240" w:lineRule="atLeast"/>
        <w:rPr>
          <w:color w:val="323232"/>
        </w:rPr>
      </w:pPr>
      <w:r w:rsidRPr="005725DE">
        <w:rPr>
          <w:color w:val="323232"/>
        </w:rPr>
        <w:t xml:space="preserve"> 6:</w:t>
      </w:r>
      <w:r>
        <w:rPr>
          <w:color w:val="323232"/>
        </w:rPr>
        <w:t xml:space="preserve"> __printf(2, 3)</w:t>
      </w:r>
    </w:p>
    <w:p w:rsidR="00593BC7" w:rsidRPr="00500B2B" w:rsidRDefault="00593BC7" w:rsidP="00F20131">
      <w:pPr>
        <w:pStyle w:val="HTMLPreformatted"/>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Preformatted"/>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593BC7" w:rsidP="00971F91">
      <w:pPr>
        <w:pStyle w:val="NormalWeb"/>
        <w:shd w:val="clear" w:color="auto" w:fill="EFEFEF"/>
        <w:spacing w:before="0" w:beforeAutospacing="0" w:after="0" w:afterAutospacing="0" w:line="300" w:lineRule="atLeast"/>
        <w:rPr>
          <w:rFonts w:ascii="Arial" w:hAnsi="Arial" w:cs="Arial"/>
          <w:color w:val="323232"/>
          <w:sz w:val="20"/>
          <w:szCs w:val="20"/>
        </w:rPr>
      </w:pPr>
      <w:r>
        <w:rPr>
          <w:noProof/>
        </w:rPr>
        <w:pict>
          <v:shape id="图片 3" o:spid="_x0000_s1026" type="#_x0000_t75" style="position:absolute;margin-left:0;margin-top:7.65pt;width:590.45pt;height:550pt;z-index:251656192;visibility:visible;mso-position-horizontal:center">
            <v:imagedata r:id="rId8" o:title=""/>
            <w10:wrap type="topAndBottom"/>
          </v:shape>
        </w:pict>
      </w:r>
      <w:r>
        <w:rPr>
          <w:rFonts w:ascii="Arial" w:hAnsi="Arial" w:cs="Arial"/>
          <w:color w:val="323232"/>
          <w:sz w:val="20"/>
          <w:szCs w:val="20"/>
        </w:rPr>
        <w:t>add_uevent_var</w:t>
      </w:r>
      <w:r>
        <w:rPr>
          <w:rFonts w:ascii="Arial" w:hAnsi="Arial" w:cs="Arial" w:hint="eastAsia"/>
          <w:color w:val="323232"/>
          <w:sz w:val="20"/>
          <w:szCs w:val="20"/>
        </w:rPr>
        <w:t>，以格式化字符的形式（类似</w:t>
      </w:r>
      <w:r>
        <w:rPr>
          <w:rFonts w:ascii="Arial" w:hAnsi="Arial" w:cs="Arial"/>
          <w:color w:val="323232"/>
          <w:sz w:val="20"/>
          <w:szCs w:val="20"/>
        </w:rPr>
        <w:t>printf</w:t>
      </w:r>
      <w:r>
        <w:rPr>
          <w:rFonts w:ascii="Arial" w:hAnsi="Arial" w:cs="Arial" w:hint="eastAsia"/>
          <w:color w:val="323232"/>
          <w:sz w:val="20"/>
          <w:szCs w:val="20"/>
        </w:rPr>
        <w:t>、</w:t>
      </w:r>
      <w:r>
        <w:rPr>
          <w:rFonts w:ascii="Arial" w:hAnsi="Arial" w:cs="Arial"/>
          <w:color w:val="323232"/>
          <w:sz w:val="20"/>
          <w:szCs w:val="20"/>
        </w:rPr>
        <w:t>printk</w:t>
      </w:r>
      <w:r>
        <w:rPr>
          <w:rFonts w:ascii="Arial" w:hAnsi="Arial" w:cs="Arial" w:hint="eastAsia"/>
          <w:color w:val="323232"/>
          <w:sz w:val="20"/>
          <w:szCs w:val="20"/>
        </w:rPr>
        <w:t>等），将环境变量</w:t>
      </w:r>
      <w:r>
        <w:rPr>
          <w:rFonts w:ascii="Arial" w:hAnsi="Arial" w:cs="Arial"/>
          <w:color w:val="323232"/>
          <w:sz w:val="20"/>
          <w:szCs w:val="20"/>
        </w:rPr>
        <w:t>copy</w:t>
      </w:r>
      <w:r>
        <w:rPr>
          <w:rFonts w:ascii="Arial" w:hAnsi="Arial" w:cs="Arial" w:hint="eastAsia"/>
          <w:color w:val="323232"/>
          <w:sz w:val="20"/>
          <w:szCs w:val="20"/>
        </w:rPr>
        <w:t>到</w:t>
      </w:r>
      <w:r>
        <w:rPr>
          <w:rFonts w:ascii="Arial" w:hAnsi="Arial" w:cs="Arial"/>
          <w:color w:val="323232"/>
          <w:sz w:val="20"/>
          <w:szCs w:val="20"/>
        </w:rPr>
        <w:t>env</w:t>
      </w:r>
      <w:r>
        <w:rPr>
          <w:rFonts w:ascii="Arial" w:hAnsi="Arial" w:cs="Arial" w:hint="eastAsia"/>
          <w:color w:val="323232"/>
          <w:sz w:val="20"/>
          <w:szCs w:val="20"/>
        </w:rPr>
        <w:t>指针中。</w:t>
      </w:r>
    </w:p>
    <w:p w:rsidR="00593BC7" w:rsidRPr="0062493C" w:rsidRDefault="00593BC7" w:rsidP="0062493C">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Heading2"/>
      </w:pPr>
      <w:bookmarkStart w:id="4" w:name="_Toc476303284"/>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Preformatted"/>
        <w:shd w:val="clear" w:color="auto" w:fill="FFFFFF"/>
        <w:rPr>
          <w:rFonts w:ascii="Courier New" w:hAnsi="Courier New" w:cs="Courier New"/>
          <w:b/>
          <w:bCs/>
          <w:color w:val="787878"/>
          <w:sz w:val="23"/>
          <w:szCs w:val="23"/>
        </w:rPr>
      </w:pPr>
      <w:r>
        <w:t>ps</w:t>
      </w:r>
      <w:r>
        <w:rPr>
          <w:rFonts w:hint="eastAsia"/>
        </w:rPr>
        <w:t>：</w:t>
      </w:r>
      <w:hyperlink r:id="rId9" w:history="1">
        <w:r>
          <w:rPr>
            <w:rStyle w:val="Hyperlink"/>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Preformatted"/>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Preformatted"/>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Heading1"/>
      </w:pPr>
      <w:bookmarkStart w:id="5" w:name="_Toc476303285"/>
      <w:r w:rsidRPr="00BA48A2">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Heading2"/>
      </w:pPr>
      <w:bookmarkStart w:id="6" w:name="_Toc476303286"/>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Heading2"/>
      </w:pPr>
      <w:bookmarkStart w:id="7" w:name="_Toc476303287"/>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Heading3"/>
      </w:pPr>
      <w:bookmarkStart w:id="8" w:name="_Toc476303288"/>
      <w:r w:rsidRPr="00BA48A2">
        <w:t>struct kobj</w:t>
      </w:r>
      <w:bookmarkEnd w:id="8"/>
    </w:p>
    <w:p w:rsidR="00593BC7" w:rsidRPr="005031CB" w:rsidRDefault="00593BC7" w:rsidP="005031CB">
      <w:pPr>
        <w:pStyle w:val="NoSpacing"/>
      </w:pPr>
      <w:r w:rsidRPr="005031CB">
        <w:t>struct kobject {</w:t>
      </w:r>
    </w:p>
    <w:p w:rsidR="00593BC7" w:rsidRPr="005031CB" w:rsidRDefault="00593BC7" w:rsidP="005031CB">
      <w:pPr>
        <w:pStyle w:val="NoSpacing"/>
      </w:pPr>
      <w:r w:rsidRPr="005031CB">
        <w:t xml:space="preserve">    const char        *name;            //kobject</w:t>
      </w:r>
      <w:r w:rsidRPr="005031CB">
        <w:rPr>
          <w:rFonts w:hint="eastAsia"/>
        </w:rPr>
        <w:t>的名称</w:t>
      </w:r>
    </w:p>
    <w:p w:rsidR="00593BC7" w:rsidRPr="005031CB" w:rsidRDefault="00593BC7" w:rsidP="005031CB">
      <w:pPr>
        <w:pStyle w:val="NoSpacing"/>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NoSpacing"/>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NoSpacing"/>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NoSpacing"/>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NoSpacing"/>
      </w:pPr>
      <w:r w:rsidRPr="005031CB">
        <w:t xml:space="preserve">    struct sysfs_dirent    *sd;            //sysfs</w:t>
      </w:r>
      <w:r w:rsidRPr="005031CB">
        <w:rPr>
          <w:rFonts w:hint="eastAsia"/>
        </w:rPr>
        <w:t>文件目录</w:t>
      </w:r>
    </w:p>
    <w:p w:rsidR="00593BC7" w:rsidRDefault="00593BC7" w:rsidP="00ED44EB">
      <w:pPr>
        <w:pStyle w:val="NoSpacing"/>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NoSpacing"/>
        <w:ind w:firstLine="420"/>
      </w:pPr>
      <w:r>
        <w:t>#ifdef CONFIG_DEBUG_KOBJECT_RELEASE</w:t>
      </w:r>
    </w:p>
    <w:p w:rsidR="00593BC7" w:rsidRDefault="00593BC7" w:rsidP="00ED44EB">
      <w:pPr>
        <w:pStyle w:val="NoSpacing"/>
      </w:pPr>
      <w:r>
        <w:t xml:space="preserve">         struct </w:t>
      </w:r>
      <w:hyperlink r:id="rId10" w:history="1">
        <w:r w:rsidRPr="0069584F">
          <w:t>delayed_work</w:t>
        </w:r>
      </w:hyperlink>
      <w:r w:rsidRPr="0069584F">
        <w:t xml:space="preserve">     </w:t>
      </w:r>
      <w:hyperlink r:id="rId11" w:history="1">
        <w:r w:rsidRPr="0069584F">
          <w:t>release</w:t>
        </w:r>
      </w:hyperlink>
      <w:r w:rsidRPr="0069584F">
        <w:t>;</w:t>
      </w:r>
    </w:p>
    <w:p w:rsidR="00593BC7" w:rsidRPr="005031CB" w:rsidRDefault="00593BC7" w:rsidP="00ED44EB">
      <w:pPr>
        <w:pStyle w:val="NoSpacing"/>
        <w:ind w:firstLine="420"/>
      </w:pPr>
      <w:r>
        <w:t>#endif</w:t>
      </w:r>
    </w:p>
    <w:p w:rsidR="00593BC7" w:rsidRPr="005031CB" w:rsidRDefault="00593BC7" w:rsidP="005031CB">
      <w:pPr>
        <w:pStyle w:val="NoSpacing"/>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NoSpacing"/>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NoSpacing"/>
      </w:pPr>
      <w:r w:rsidRPr="005031CB">
        <w:t xml:space="preserve">    unsigned int state_add_uevent_sent:1;</w:t>
      </w:r>
    </w:p>
    <w:p w:rsidR="00593BC7" w:rsidRPr="005031CB" w:rsidRDefault="00593BC7" w:rsidP="005031CB">
      <w:pPr>
        <w:pStyle w:val="NoSpacing"/>
      </w:pPr>
      <w:r w:rsidRPr="005031CB">
        <w:t xml:space="preserve">    unsigned int state_remove_uevent_sent:1;</w:t>
      </w:r>
    </w:p>
    <w:p w:rsidR="00593BC7" w:rsidRPr="005031CB" w:rsidRDefault="00593BC7" w:rsidP="005031CB">
      <w:pPr>
        <w:pStyle w:val="NoSpacing"/>
      </w:pPr>
      <w:r w:rsidRPr="005031CB">
        <w:t xml:space="preserve">    unsigned int uevent_suppress:1;</w:t>
      </w:r>
    </w:p>
    <w:p w:rsidR="00593BC7" w:rsidRDefault="00593BC7" w:rsidP="005031CB">
      <w:pPr>
        <w:pStyle w:val="NoSpacing"/>
      </w:pPr>
      <w:r w:rsidRPr="005031CB">
        <w:t>};</w:t>
      </w:r>
    </w:p>
    <w:p w:rsidR="00593BC7" w:rsidRDefault="00593BC7" w:rsidP="005031CB">
      <w:pPr>
        <w:pStyle w:val="NoSpacing"/>
      </w:pPr>
    </w:p>
    <w:p w:rsidR="00593BC7" w:rsidRPr="002A3EAA" w:rsidRDefault="00593BC7" w:rsidP="000546DE">
      <w:pPr>
        <w:pStyle w:val="Heading3"/>
      </w:pPr>
      <w:bookmarkStart w:id="9" w:name="_Toc476303289"/>
      <w:r w:rsidRPr="002A3EAA">
        <w:t>struct kobj_type</w:t>
      </w:r>
      <w:bookmarkEnd w:id="9"/>
    </w:p>
    <w:p w:rsidR="00593BC7" w:rsidRPr="00155574" w:rsidRDefault="00593BC7" w:rsidP="00155574">
      <w:pPr>
        <w:pStyle w:val="NoSpacing"/>
      </w:pPr>
      <w:r w:rsidRPr="00155574">
        <w:t>struct kobj_type {</w:t>
      </w:r>
    </w:p>
    <w:p w:rsidR="00593BC7" w:rsidRPr="00155574" w:rsidRDefault="00593BC7" w:rsidP="00155574">
      <w:pPr>
        <w:pStyle w:val="NoSpacing"/>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NoSpacing"/>
      </w:pPr>
      <w:r w:rsidRPr="00155574">
        <w:t xml:space="preserve">    struct sysfs_ops *sysfs_ops;    //</w:t>
      </w:r>
      <w:r w:rsidRPr="00155574">
        <w:rPr>
          <w:rFonts w:hint="eastAsia"/>
        </w:rPr>
        <w:t>属性文件的操作函数（只有读和写操作）</w:t>
      </w:r>
    </w:p>
    <w:p w:rsidR="00593BC7" w:rsidRPr="00155574" w:rsidRDefault="00593BC7" w:rsidP="00155574">
      <w:pPr>
        <w:pStyle w:val="NoSpacing"/>
      </w:pPr>
      <w:r w:rsidRPr="00155574">
        <w:t xml:space="preserve">    struct attribute **default_attrs;    //</w:t>
      </w:r>
      <w:r w:rsidRPr="00155574">
        <w:rPr>
          <w:rFonts w:hint="eastAsia"/>
        </w:rPr>
        <w:t>属性数组</w:t>
      </w:r>
    </w:p>
    <w:p w:rsidR="00593BC7" w:rsidRDefault="00593BC7" w:rsidP="00155574">
      <w:pPr>
        <w:pStyle w:val="NoSpacing"/>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NoSpacing"/>
      </w:pPr>
      <w:r>
        <w:t xml:space="preserve">    const void *(*namespace)(struct </w:t>
      </w:r>
      <w:r w:rsidRPr="00155574">
        <w:t>kobject</w:t>
      </w:r>
      <w:r>
        <w:t xml:space="preserve"> *</w:t>
      </w:r>
      <w:r w:rsidRPr="00155574">
        <w:t>kobj</w:t>
      </w:r>
      <w:r>
        <w:t>);</w:t>
      </w:r>
    </w:p>
    <w:p w:rsidR="00593BC7" w:rsidRDefault="00593BC7" w:rsidP="00155574">
      <w:pPr>
        <w:pStyle w:val="NoSpacing"/>
      </w:pPr>
      <w:r>
        <w:t>};</w:t>
      </w:r>
    </w:p>
    <w:p w:rsidR="00593BC7" w:rsidRDefault="00593BC7" w:rsidP="005031CB">
      <w:pPr>
        <w:pStyle w:val="NoSpacing"/>
      </w:pPr>
    </w:p>
    <w:p w:rsidR="00593BC7" w:rsidRPr="00CE1A73" w:rsidRDefault="00593BC7" w:rsidP="000546DE">
      <w:pPr>
        <w:pStyle w:val="Heading3"/>
      </w:pPr>
      <w:bookmarkStart w:id="10" w:name="_Toc476303290"/>
      <w:r>
        <w:t>struct kset</w:t>
      </w:r>
      <w:bookmarkEnd w:id="10"/>
    </w:p>
    <w:p w:rsidR="00593BC7" w:rsidRDefault="00593BC7" w:rsidP="002A3EAA">
      <w:pPr>
        <w:pStyle w:val="NoSpacing"/>
      </w:pPr>
      <w:r>
        <w:t>struct kset {</w:t>
      </w:r>
    </w:p>
    <w:p w:rsidR="00593BC7" w:rsidRDefault="00593BC7" w:rsidP="002A3EAA">
      <w:pPr>
        <w:pStyle w:val="NoSpacing"/>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NoSpacing"/>
      </w:pPr>
      <w:r>
        <w:t xml:space="preserve">    spinlock_t list_lock;        //</w:t>
      </w:r>
      <w:r>
        <w:rPr>
          <w:rFonts w:hint="eastAsia"/>
        </w:rPr>
        <w:t>维护此链表的锁</w:t>
      </w:r>
    </w:p>
    <w:p w:rsidR="00593BC7" w:rsidRDefault="00593BC7" w:rsidP="002A3EAA">
      <w:pPr>
        <w:pStyle w:val="NoSpacing"/>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NoSpacing"/>
      </w:pPr>
      <w:r>
        <w:t xml:space="preserve">    struct kset_uevent_ops *uevent_ops;    //</w:t>
      </w:r>
      <w:r>
        <w:rPr>
          <w:rFonts w:hint="eastAsia"/>
        </w:rPr>
        <w:t>支持热插拔事件的函数集</w:t>
      </w:r>
    </w:p>
    <w:p w:rsidR="00593BC7" w:rsidRDefault="00593BC7" w:rsidP="002A3EAA">
      <w:pPr>
        <w:pStyle w:val="NoSpacing"/>
      </w:pPr>
      <w:r>
        <w:t>};</w:t>
      </w:r>
    </w:p>
    <w:p w:rsidR="00593BC7" w:rsidRDefault="00593BC7" w:rsidP="002A3EAA">
      <w:pPr>
        <w:pStyle w:val="NoSpacing"/>
      </w:pPr>
    </w:p>
    <w:p w:rsidR="00593BC7" w:rsidRDefault="00593BC7" w:rsidP="00234C88">
      <w:pPr>
        <w:pStyle w:val="Heading3"/>
      </w:pPr>
      <w:bookmarkStart w:id="11" w:name="_Toc476303291"/>
      <w:r>
        <w:t>struct kobj_attribute</w:t>
      </w:r>
      <w:bookmarkEnd w:id="11"/>
    </w:p>
    <w:p w:rsidR="00593BC7" w:rsidRDefault="00593BC7" w:rsidP="00F4511F">
      <w:pPr>
        <w:pStyle w:val="NoSpacing"/>
      </w:pPr>
      <w:r>
        <w:t>struct kobj_attribute {</w:t>
      </w:r>
    </w:p>
    <w:p w:rsidR="00593BC7" w:rsidRDefault="00593BC7" w:rsidP="00F4511F">
      <w:pPr>
        <w:pStyle w:val="NoSpacing"/>
      </w:pPr>
      <w:r>
        <w:t xml:space="preserve">         struct attribute attr;</w:t>
      </w:r>
    </w:p>
    <w:p w:rsidR="00593BC7" w:rsidRDefault="00593BC7" w:rsidP="00F4511F">
      <w:pPr>
        <w:pStyle w:val="NoSpacing"/>
      </w:pPr>
      <w:r>
        <w:t xml:space="preserve">         ssize_t (*show)(struct kobject *kobj, struct kobj_attribute *attr,</w:t>
      </w:r>
    </w:p>
    <w:p w:rsidR="00593BC7" w:rsidRDefault="00593BC7" w:rsidP="00F4511F">
      <w:pPr>
        <w:pStyle w:val="NoSpacing"/>
      </w:pPr>
      <w:r>
        <w:t xml:space="preserve">                         char *buf);</w:t>
      </w:r>
    </w:p>
    <w:p w:rsidR="00593BC7" w:rsidRDefault="00593BC7" w:rsidP="00F4511F">
      <w:pPr>
        <w:pStyle w:val="NoSpacing"/>
      </w:pPr>
      <w:r>
        <w:t xml:space="preserve">         ssize_t (*store)(struct kobject *kobj, struct kobj_attribute *attr,</w:t>
      </w:r>
    </w:p>
    <w:p w:rsidR="00593BC7" w:rsidRDefault="00593BC7" w:rsidP="00F4511F">
      <w:pPr>
        <w:pStyle w:val="NoSpacing"/>
      </w:pPr>
      <w:r>
        <w:t xml:space="preserve">                          const char *buf, size_t count);</w:t>
      </w:r>
    </w:p>
    <w:p w:rsidR="00593BC7" w:rsidRDefault="00593BC7" w:rsidP="00F4511F">
      <w:pPr>
        <w:pStyle w:val="NoSpacing"/>
      </w:pPr>
      <w:r>
        <w:t>};</w:t>
      </w:r>
    </w:p>
    <w:p w:rsidR="00593BC7" w:rsidRDefault="00593BC7" w:rsidP="00F4511F">
      <w:pPr>
        <w:pStyle w:val="NoSpacing"/>
      </w:pPr>
    </w:p>
    <w:p w:rsidR="00593BC7" w:rsidRDefault="00593BC7" w:rsidP="00FB75B6">
      <w:pPr>
        <w:pStyle w:val="Heading3"/>
      </w:pPr>
      <w:bookmarkStart w:id="12" w:name="_Toc476303292"/>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2"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3"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4"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5"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NoSpacing"/>
      </w:pPr>
    </w:p>
    <w:p w:rsidR="00593BC7" w:rsidRPr="003609AE" w:rsidRDefault="00593BC7" w:rsidP="003609AE">
      <w:pPr>
        <w:pStyle w:val="Heading2"/>
      </w:pPr>
      <w:bookmarkStart w:id="13" w:name="_Toc476303293"/>
      <w:r w:rsidRPr="000546DE">
        <w:rPr>
          <w:rFonts w:hint="eastAsia"/>
        </w:rPr>
        <w:t>设备模型上层容器</w:t>
      </w:r>
      <w:bookmarkEnd w:id="13"/>
    </w:p>
    <w:p w:rsidR="00593BC7" w:rsidRDefault="00593BC7" w:rsidP="003609AE">
      <w:pPr>
        <w:pStyle w:val="Heading3"/>
      </w:pPr>
      <w:bookmarkStart w:id="14" w:name="_Toc476303294"/>
      <w:r>
        <w:rPr>
          <w:rFonts w:hint="eastAsia"/>
        </w:rPr>
        <w:t>总线类型</w:t>
      </w:r>
      <w:r>
        <w:t>bus_type</w:t>
      </w:r>
      <w:bookmarkEnd w:id="14"/>
    </w:p>
    <w:p w:rsidR="00593BC7" w:rsidRDefault="00593BC7" w:rsidP="006E1E78">
      <w:pPr>
        <w:pStyle w:val="NoSpacing"/>
      </w:pPr>
      <w:r>
        <w:t>struct bus_type {</w:t>
      </w:r>
    </w:p>
    <w:p w:rsidR="00593BC7" w:rsidRDefault="00593BC7" w:rsidP="006E1E78">
      <w:pPr>
        <w:pStyle w:val="NoSpacing"/>
      </w:pPr>
      <w:r>
        <w:t xml:space="preserve">    const char *name; /* </w:t>
      </w:r>
      <w:r>
        <w:rPr>
          <w:rFonts w:hint="eastAsia"/>
        </w:rPr>
        <w:t>总线类型名</w:t>
      </w:r>
      <w:r>
        <w:t xml:space="preserve"> */</w:t>
      </w:r>
    </w:p>
    <w:p w:rsidR="00593BC7" w:rsidRDefault="00593BC7" w:rsidP="006E1E78">
      <w:pPr>
        <w:pStyle w:val="NoSpacing"/>
      </w:pPr>
      <w:r>
        <w:t xml:space="preserve">    struct bus_attribute *bus_attrs; /* </w:t>
      </w:r>
      <w:r>
        <w:rPr>
          <w:rFonts w:hint="eastAsia"/>
        </w:rPr>
        <w:t>总线的属性</w:t>
      </w:r>
      <w:r>
        <w:t xml:space="preserve"> */</w:t>
      </w:r>
    </w:p>
    <w:p w:rsidR="00593BC7" w:rsidRDefault="00593BC7" w:rsidP="006E1E78">
      <w:pPr>
        <w:pStyle w:val="NoSpacing"/>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NoSpacing"/>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NoSpacing"/>
      </w:pPr>
      <w:r>
        <w:t xml:space="preserve"> </w:t>
      </w:r>
    </w:p>
    <w:p w:rsidR="00593BC7" w:rsidRDefault="00593BC7" w:rsidP="006E1E78">
      <w:pPr>
        <w:pStyle w:val="NoSpacing"/>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NoSpacing"/>
      </w:pPr>
      <w:r>
        <w:t xml:space="preserve">    int (*match)(struct device *dev, struct device_driver *drv); </w:t>
      </w:r>
    </w:p>
    <w:p w:rsidR="00593BC7" w:rsidRDefault="00593BC7" w:rsidP="006E1E78">
      <w:pPr>
        <w:pStyle w:val="NoSpacing"/>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NoSpacing"/>
      </w:pPr>
      <w:r>
        <w:t xml:space="preserve">    int (*uevent)(struct device *dev, struct kobj_uevent_env *env);</w:t>
      </w:r>
    </w:p>
    <w:p w:rsidR="00593BC7" w:rsidRDefault="00593BC7" w:rsidP="006E1E78">
      <w:pPr>
        <w:pStyle w:val="NoSpacing"/>
      </w:pPr>
      <w:r>
        <w:t xml:space="preserve">    int (*probe)(struct device *dev); /* */</w:t>
      </w:r>
    </w:p>
    <w:p w:rsidR="00593BC7" w:rsidRDefault="00593BC7" w:rsidP="006E1E78">
      <w:pPr>
        <w:pStyle w:val="NoSpacing"/>
      </w:pPr>
      <w:r>
        <w:t xml:space="preserve">    int (*remove)(struct device *dev); /* </w:t>
      </w:r>
      <w:r>
        <w:rPr>
          <w:rFonts w:hint="eastAsia"/>
        </w:rPr>
        <w:t>设备移除调用操作</w:t>
      </w:r>
      <w:r>
        <w:t xml:space="preserve"> */</w:t>
      </w:r>
    </w:p>
    <w:p w:rsidR="00593BC7" w:rsidRDefault="00593BC7" w:rsidP="006E1E78">
      <w:pPr>
        <w:pStyle w:val="NoSpacing"/>
      </w:pPr>
      <w:r>
        <w:t xml:space="preserve">    void (*shutdown)(struct device *dev);</w:t>
      </w:r>
    </w:p>
    <w:p w:rsidR="00593BC7" w:rsidRDefault="00593BC7" w:rsidP="006E1E78">
      <w:pPr>
        <w:pStyle w:val="NoSpacing"/>
      </w:pPr>
      <w:r>
        <w:t xml:space="preserve"> </w:t>
      </w:r>
    </w:p>
    <w:p w:rsidR="00593BC7" w:rsidRDefault="00593BC7" w:rsidP="006E1E78">
      <w:pPr>
        <w:pStyle w:val="NoSpacing"/>
      </w:pPr>
      <w:r>
        <w:t xml:space="preserve">    int (*suspend)(struct device *dev, pm_message_t state);</w:t>
      </w:r>
    </w:p>
    <w:p w:rsidR="00593BC7" w:rsidRDefault="00593BC7" w:rsidP="006E1E78">
      <w:pPr>
        <w:pStyle w:val="NoSpacing"/>
      </w:pPr>
      <w:r>
        <w:t xml:space="preserve">    int (*resume)(struct device *dev);</w:t>
      </w:r>
    </w:p>
    <w:p w:rsidR="00593BC7" w:rsidRDefault="00593BC7" w:rsidP="006E1E78">
      <w:pPr>
        <w:pStyle w:val="NoSpacing"/>
      </w:pPr>
      <w:r>
        <w:t xml:space="preserve"> </w:t>
      </w:r>
    </w:p>
    <w:p w:rsidR="00593BC7" w:rsidRDefault="00593BC7" w:rsidP="006E1E78">
      <w:pPr>
        <w:pStyle w:val="NoSpacing"/>
      </w:pPr>
      <w:r>
        <w:t xml:space="preserve">    const struct dev_pm_ops *pm;</w:t>
      </w:r>
    </w:p>
    <w:p w:rsidR="00593BC7" w:rsidRDefault="00593BC7" w:rsidP="006E1E78">
      <w:pPr>
        <w:pStyle w:val="NoSpacing"/>
      </w:pPr>
      <w:r>
        <w:t xml:space="preserve"> </w:t>
      </w:r>
    </w:p>
    <w:p w:rsidR="00593BC7" w:rsidRDefault="00593BC7" w:rsidP="006E1E78">
      <w:pPr>
        <w:pStyle w:val="NoSpacing"/>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NoSpacing"/>
        <w:pBdr>
          <w:bottom w:val="single" w:sz="6" w:space="1" w:color="auto"/>
        </w:pBdr>
      </w:pPr>
      <w:r>
        <w:t>};</w:t>
      </w:r>
    </w:p>
    <w:p w:rsidR="00593BC7" w:rsidRDefault="00593BC7" w:rsidP="006E1E78">
      <w:pPr>
        <w:pStyle w:val="NoSpacing"/>
      </w:pPr>
      <w:r>
        <w:t>/**</w:t>
      </w:r>
    </w:p>
    <w:p w:rsidR="00593BC7" w:rsidRDefault="00593BC7" w:rsidP="006E1E78">
      <w:pPr>
        <w:pStyle w:val="NoSpacing"/>
      </w:pPr>
      <w:r>
        <w:t xml:space="preserve"> 63  * struct bus_type - The bus type of the device</w:t>
      </w:r>
    </w:p>
    <w:p w:rsidR="00593BC7" w:rsidRDefault="00593BC7" w:rsidP="006E1E78">
      <w:pPr>
        <w:pStyle w:val="NoSpacing"/>
      </w:pPr>
      <w:r>
        <w:t xml:space="preserve"> 64  *</w:t>
      </w:r>
    </w:p>
    <w:p w:rsidR="00593BC7" w:rsidRDefault="00593BC7" w:rsidP="006E1E78">
      <w:pPr>
        <w:pStyle w:val="NoSpacing"/>
      </w:pPr>
      <w:r>
        <w:t xml:space="preserve"> 65  * @name:       The name of the bus.</w:t>
      </w:r>
    </w:p>
    <w:p w:rsidR="00593BC7" w:rsidRDefault="00593BC7" w:rsidP="006E1E78">
      <w:pPr>
        <w:pStyle w:val="NoSpacing"/>
      </w:pPr>
      <w:r>
        <w:t xml:space="preserve"> 66  * @dev_name:   Used for subsystems to enumerate devices like ("foo%u", dev-&gt;id).</w:t>
      </w:r>
    </w:p>
    <w:p w:rsidR="00593BC7" w:rsidRDefault="00593BC7" w:rsidP="006E1E78">
      <w:pPr>
        <w:pStyle w:val="NoSpacing"/>
      </w:pPr>
      <w:r>
        <w:t xml:space="preserve"> 67  * @dev_root:   Default device to use as the parent.</w:t>
      </w:r>
    </w:p>
    <w:p w:rsidR="00593BC7" w:rsidRDefault="00593BC7" w:rsidP="006E1E78">
      <w:pPr>
        <w:pStyle w:val="NoSpacing"/>
      </w:pPr>
      <w:r>
        <w:t xml:space="preserve"> 68  * @dev_attrs:  Default attributes of the devices on the bus.</w:t>
      </w:r>
    </w:p>
    <w:p w:rsidR="00593BC7" w:rsidRDefault="00593BC7" w:rsidP="006E1E78">
      <w:pPr>
        <w:pStyle w:val="NoSpacing"/>
      </w:pPr>
      <w:r>
        <w:t xml:space="preserve"> 69  * @bus_groups: Default attributes of the bus.</w:t>
      </w:r>
    </w:p>
    <w:p w:rsidR="00593BC7" w:rsidRDefault="00593BC7" w:rsidP="006E1E78">
      <w:pPr>
        <w:pStyle w:val="NoSpacing"/>
      </w:pPr>
      <w:r>
        <w:t xml:space="preserve"> 70  * @dev_groups: Default attributes of the devices on the bus.</w:t>
      </w:r>
    </w:p>
    <w:p w:rsidR="00593BC7" w:rsidRDefault="00593BC7" w:rsidP="006E1E78">
      <w:pPr>
        <w:pStyle w:val="NoSpacing"/>
      </w:pPr>
      <w:r>
        <w:t xml:space="preserve"> 71  * @drv_groups: Default attributes of the device drivers on the bus.</w:t>
      </w:r>
    </w:p>
    <w:p w:rsidR="00593BC7" w:rsidRDefault="00593BC7" w:rsidP="006E1E78">
      <w:pPr>
        <w:pStyle w:val="NoSpacing"/>
      </w:pPr>
      <w:r>
        <w:t xml:space="preserve"> 72  * @match:      Called, perhaps multiple times, whenever a new device or driver</w:t>
      </w:r>
    </w:p>
    <w:p w:rsidR="00593BC7" w:rsidRDefault="00593BC7" w:rsidP="006E1E78">
      <w:pPr>
        <w:pStyle w:val="NoSpacing"/>
      </w:pPr>
      <w:r>
        <w:t xml:space="preserve"> 73  *              is added for this bus. It should return a positive value if the</w:t>
      </w:r>
    </w:p>
    <w:p w:rsidR="00593BC7" w:rsidRDefault="00593BC7" w:rsidP="006E1E78">
      <w:pPr>
        <w:pStyle w:val="NoSpacing"/>
      </w:pPr>
      <w:r>
        <w:t xml:space="preserve"> 74  *              given device can be handled by the given driver and zero</w:t>
      </w:r>
    </w:p>
    <w:p w:rsidR="00593BC7" w:rsidRDefault="00593BC7" w:rsidP="006E1E78">
      <w:pPr>
        <w:pStyle w:val="NoSpacing"/>
      </w:pPr>
      <w:r>
        <w:t xml:space="preserve"> 75  *              otherwise. It may also return error code if determining that</w:t>
      </w:r>
    </w:p>
    <w:p w:rsidR="00593BC7" w:rsidRDefault="00593BC7" w:rsidP="006E1E78">
      <w:pPr>
        <w:pStyle w:val="NoSpacing"/>
      </w:pPr>
      <w:r>
        <w:t xml:space="preserve"> 76  *              the driver supports the device is not possible. In case of</w:t>
      </w:r>
    </w:p>
    <w:p w:rsidR="00593BC7" w:rsidRDefault="00593BC7" w:rsidP="006E1E78">
      <w:pPr>
        <w:pStyle w:val="NoSpacing"/>
      </w:pPr>
      <w:r>
        <w:t xml:space="preserve"> 77  *              -EPROBE_DEFER it will queue the device for deferred probing.</w:t>
      </w:r>
    </w:p>
    <w:p w:rsidR="00593BC7" w:rsidRDefault="00593BC7" w:rsidP="006E1E78">
      <w:pPr>
        <w:pStyle w:val="NoSpacing"/>
      </w:pPr>
      <w:r>
        <w:t xml:space="preserve"> 78  * @uevent:     Called when a device is added, removed, or a few other things</w:t>
      </w:r>
    </w:p>
    <w:p w:rsidR="00593BC7" w:rsidRDefault="00593BC7" w:rsidP="006E1E78">
      <w:pPr>
        <w:pStyle w:val="NoSpacing"/>
      </w:pPr>
      <w:r>
        <w:t xml:space="preserve"> 79  *              that generate uevents to add the environment variables.</w:t>
      </w:r>
    </w:p>
    <w:p w:rsidR="00593BC7" w:rsidRDefault="00593BC7" w:rsidP="006E1E78">
      <w:pPr>
        <w:pStyle w:val="NoSpacing"/>
      </w:pPr>
      <w:r>
        <w:t xml:space="preserve"> 80  * @probe:      Called when a new device or driver add to this bus, and callback</w:t>
      </w:r>
    </w:p>
    <w:p w:rsidR="00593BC7" w:rsidRDefault="00593BC7" w:rsidP="006E1E78">
      <w:pPr>
        <w:pStyle w:val="NoSpacing"/>
      </w:pPr>
      <w:r>
        <w:t xml:space="preserve"> 81  *              the specific driver's probe to initial the matched device.</w:t>
      </w:r>
    </w:p>
    <w:p w:rsidR="00593BC7" w:rsidRDefault="00593BC7" w:rsidP="006E1E78">
      <w:pPr>
        <w:pStyle w:val="NoSpacing"/>
      </w:pPr>
      <w:r>
        <w:t xml:space="preserve"> 82  * @remove:     Called when a device removed from this bus.</w:t>
      </w:r>
    </w:p>
    <w:p w:rsidR="00593BC7" w:rsidRDefault="00593BC7" w:rsidP="006E1E78">
      <w:pPr>
        <w:pStyle w:val="NoSpacing"/>
      </w:pPr>
      <w:r>
        <w:t xml:space="preserve"> 83  * @shutdown:   Called at shut-down time to quiesce the device.</w:t>
      </w:r>
    </w:p>
    <w:p w:rsidR="00593BC7" w:rsidRDefault="00593BC7" w:rsidP="006E1E78">
      <w:pPr>
        <w:pStyle w:val="NoSpacing"/>
      </w:pPr>
      <w:r>
        <w:t xml:space="preserve"> 84  *</w:t>
      </w:r>
    </w:p>
    <w:p w:rsidR="00593BC7" w:rsidRDefault="00593BC7" w:rsidP="006E1E78">
      <w:pPr>
        <w:pStyle w:val="NoSpacing"/>
      </w:pPr>
      <w:r>
        <w:t xml:space="preserve"> 85  * @online:     Called to put the device back online (after offlining it).</w:t>
      </w:r>
    </w:p>
    <w:p w:rsidR="00593BC7" w:rsidRDefault="00593BC7" w:rsidP="006E1E78">
      <w:pPr>
        <w:pStyle w:val="NoSpacing"/>
      </w:pPr>
      <w:r>
        <w:t xml:space="preserve"> 86  * @offline:    Called to put the device offline for hot-removal. May fail.</w:t>
      </w:r>
    </w:p>
    <w:p w:rsidR="00593BC7" w:rsidRDefault="00593BC7" w:rsidP="006E1E78">
      <w:pPr>
        <w:pStyle w:val="NoSpacing"/>
      </w:pPr>
      <w:r>
        <w:t xml:space="preserve"> 87  *</w:t>
      </w:r>
    </w:p>
    <w:p w:rsidR="00593BC7" w:rsidRDefault="00593BC7" w:rsidP="006E1E78">
      <w:pPr>
        <w:pStyle w:val="NoSpacing"/>
      </w:pPr>
      <w:r>
        <w:t xml:space="preserve"> 88  * @suspend:    Called when a device on this bus wants to go to sleep mode.</w:t>
      </w:r>
    </w:p>
    <w:p w:rsidR="00593BC7" w:rsidRDefault="00593BC7" w:rsidP="006E1E78">
      <w:pPr>
        <w:pStyle w:val="NoSpacing"/>
      </w:pPr>
      <w:r>
        <w:t xml:space="preserve"> 89  * @resume:     Called to bring a device on this bus out of sleep mode.</w:t>
      </w:r>
    </w:p>
    <w:p w:rsidR="00593BC7" w:rsidRDefault="00593BC7" w:rsidP="006E1E78">
      <w:pPr>
        <w:pStyle w:val="NoSpacing"/>
      </w:pPr>
      <w:r>
        <w:t xml:space="preserve"> 90  * @pm:         Power management operations of this bus, callback the specific</w:t>
      </w:r>
    </w:p>
    <w:p w:rsidR="00593BC7" w:rsidRDefault="00593BC7" w:rsidP="006E1E78">
      <w:pPr>
        <w:pStyle w:val="NoSpacing"/>
      </w:pPr>
      <w:r>
        <w:t xml:space="preserve"> 91  *              device driver's pm-ops.</w:t>
      </w:r>
    </w:p>
    <w:p w:rsidR="00593BC7" w:rsidRDefault="00593BC7" w:rsidP="006E1E78">
      <w:pPr>
        <w:pStyle w:val="NoSpacing"/>
      </w:pPr>
      <w:r>
        <w:t xml:space="preserve"> 92  * @iommu_ops:  IOMMU specific operations for this bus, used to attach IOMMU</w:t>
      </w:r>
    </w:p>
    <w:p w:rsidR="00593BC7" w:rsidRDefault="00593BC7" w:rsidP="006E1E78">
      <w:pPr>
        <w:pStyle w:val="NoSpacing"/>
      </w:pPr>
      <w:r>
        <w:t xml:space="preserve"> 93  *              driver implementations to a bus and allow the driver to do</w:t>
      </w:r>
    </w:p>
    <w:p w:rsidR="00593BC7" w:rsidRDefault="00593BC7" w:rsidP="006E1E78">
      <w:pPr>
        <w:pStyle w:val="NoSpacing"/>
      </w:pPr>
      <w:r>
        <w:t xml:space="preserve"> 94  *              bus-specific setup</w:t>
      </w:r>
    </w:p>
    <w:p w:rsidR="00593BC7" w:rsidRDefault="00593BC7" w:rsidP="006E1E78">
      <w:pPr>
        <w:pStyle w:val="NoSpacing"/>
      </w:pPr>
      <w:r>
        <w:t xml:space="preserve"> 95  * @p:          The private data of the driver core, only the driver core can</w:t>
      </w:r>
    </w:p>
    <w:p w:rsidR="00593BC7" w:rsidRDefault="00593BC7" w:rsidP="006E1E78">
      <w:pPr>
        <w:pStyle w:val="NoSpacing"/>
      </w:pPr>
      <w:r>
        <w:t xml:space="preserve"> 96  *              touch this.</w:t>
      </w:r>
    </w:p>
    <w:p w:rsidR="00593BC7" w:rsidRDefault="00593BC7" w:rsidP="006E1E78">
      <w:pPr>
        <w:pStyle w:val="NoSpacing"/>
      </w:pPr>
      <w:r>
        <w:t xml:space="preserve"> 97  * @lock_key:   Lock class key for use by the lock validator</w:t>
      </w:r>
    </w:p>
    <w:p w:rsidR="00593BC7" w:rsidRDefault="00593BC7" w:rsidP="006E1E78">
      <w:pPr>
        <w:pStyle w:val="NoSpacing"/>
      </w:pPr>
      <w:r>
        <w:t xml:space="preserve"> 98  *</w:t>
      </w:r>
    </w:p>
    <w:p w:rsidR="00593BC7" w:rsidRDefault="00593BC7" w:rsidP="006E1E78">
      <w:pPr>
        <w:pStyle w:val="NoSpacing"/>
      </w:pPr>
      <w:r>
        <w:t xml:space="preserve"> 99  * A bus is a channel between the processor and one or more devices. For the</w:t>
      </w:r>
    </w:p>
    <w:p w:rsidR="00593BC7" w:rsidRDefault="00593BC7" w:rsidP="006E1E78">
      <w:pPr>
        <w:pStyle w:val="NoSpacing"/>
      </w:pPr>
      <w:r>
        <w:t>100  * purposes of the device model, all devices are connected via a bus, even if</w:t>
      </w:r>
    </w:p>
    <w:p w:rsidR="00593BC7" w:rsidRDefault="00593BC7" w:rsidP="006E1E78">
      <w:pPr>
        <w:pStyle w:val="NoSpacing"/>
      </w:pPr>
      <w:r>
        <w:t>101  * it is an internal, virtual, "platform" bus. Buses can plug into each other.</w:t>
      </w:r>
    </w:p>
    <w:p w:rsidR="00593BC7" w:rsidRDefault="00593BC7" w:rsidP="006E1E78">
      <w:pPr>
        <w:pStyle w:val="NoSpacing"/>
      </w:pPr>
      <w:r>
        <w:t>102  * A USB controller is usually a PCI device, for example. The device model</w:t>
      </w:r>
    </w:p>
    <w:p w:rsidR="00593BC7" w:rsidRDefault="00593BC7" w:rsidP="006E1E78">
      <w:pPr>
        <w:pStyle w:val="NoSpacing"/>
      </w:pPr>
      <w:r>
        <w:t>103  * represents the actual connections between buses and the devices they control.</w:t>
      </w:r>
    </w:p>
    <w:p w:rsidR="00593BC7" w:rsidRDefault="00593BC7" w:rsidP="006E1E78">
      <w:pPr>
        <w:pStyle w:val="NoSpacing"/>
      </w:pPr>
      <w:r>
        <w:t>104  * A bus is represented by the bus_type structure. It contains the name, the</w:t>
      </w:r>
    </w:p>
    <w:p w:rsidR="00593BC7" w:rsidRDefault="00593BC7" w:rsidP="006E1E78">
      <w:pPr>
        <w:pStyle w:val="NoSpacing"/>
      </w:pPr>
      <w:r>
        <w:t>105  * default attributes, the bus' methods, PM operations, and the driver core's</w:t>
      </w:r>
    </w:p>
    <w:p w:rsidR="00593BC7" w:rsidRDefault="00593BC7" w:rsidP="006E1E78">
      <w:pPr>
        <w:pStyle w:val="NoSpacing"/>
      </w:pPr>
      <w:r>
        <w:t>106  * private data.</w:t>
      </w:r>
    </w:p>
    <w:p w:rsidR="00593BC7" w:rsidRDefault="00593BC7" w:rsidP="006E1E78">
      <w:pPr>
        <w:pStyle w:val="NoSpacing"/>
      </w:pPr>
      <w:r>
        <w:t>107  */</w:t>
      </w:r>
    </w:p>
    <w:p w:rsidR="00593BC7" w:rsidRDefault="00593BC7" w:rsidP="006E1E78">
      <w:pPr>
        <w:pStyle w:val="NoSpacing"/>
      </w:pPr>
      <w:r>
        <w:t>108 struct bus_type {</w:t>
      </w:r>
    </w:p>
    <w:p w:rsidR="00593BC7" w:rsidRDefault="00593BC7" w:rsidP="006E1E78">
      <w:pPr>
        <w:pStyle w:val="NoSpacing"/>
      </w:pPr>
      <w:r>
        <w:t>109         const char              *name;</w:t>
      </w:r>
    </w:p>
    <w:p w:rsidR="00593BC7" w:rsidRDefault="00593BC7" w:rsidP="006E1E78">
      <w:pPr>
        <w:pStyle w:val="NoSpacing"/>
      </w:pPr>
      <w:r>
        <w:t>110         const char              *dev_name;</w:t>
      </w:r>
    </w:p>
    <w:p w:rsidR="00593BC7" w:rsidRDefault="00593BC7" w:rsidP="006E1E78">
      <w:pPr>
        <w:pStyle w:val="NoSpacing"/>
      </w:pPr>
      <w:r>
        <w:t>111         struct device           *dev_root;</w:t>
      </w:r>
    </w:p>
    <w:p w:rsidR="00593BC7" w:rsidRDefault="00593BC7" w:rsidP="006E1E78">
      <w:pPr>
        <w:pStyle w:val="NoSpacing"/>
      </w:pPr>
      <w:r>
        <w:t>112         struct device_attribute *dev_attrs;     /* use dev_groups instead */</w:t>
      </w:r>
    </w:p>
    <w:p w:rsidR="00593BC7" w:rsidRDefault="00593BC7" w:rsidP="006E1E78">
      <w:pPr>
        <w:pStyle w:val="NoSpacing"/>
      </w:pPr>
      <w:r>
        <w:t>113         const struct attribute_group **bus_groups;</w:t>
      </w:r>
    </w:p>
    <w:p w:rsidR="00593BC7" w:rsidRDefault="00593BC7" w:rsidP="006E1E78">
      <w:pPr>
        <w:pStyle w:val="NoSpacing"/>
      </w:pPr>
      <w:r>
        <w:t>114         const struct attribute_group **dev_groups;</w:t>
      </w:r>
    </w:p>
    <w:p w:rsidR="00593BC7" w:rsidRDefault="00593BC7" w:rsidP="006E1E78">
      <w:pPr>
        <w:pStyle w:val="NoSpacing"/>
      </w:pPr>
      <w:r>
        <w:t>115         const struct attribute_group **drv_groups;</w:t>
      </w:r>
    </w:p>
    <w:p w:rsidR="00593BC7" w:rsidRDefault="00593BC7" w:rsidP="006E1E78">
      <w:pPr>
        <w:pStyle w:val="NoSpacing"/>
      </w:pPr>
      <w:r>
        <w:t xml:space="preserve">116 </w:t>
      </w:r>
    </w:p>
    <w:p w:rsidR="00593BC7" w:rsidRDefault="00593BC7" w:rsidP="006E1E78">
      <w:pPr>
        <w:pStyle w:val="NoSpacing"/>
      </w:pPr>
      <w:r>
        <w:t>117         int (*match)(struct device *dev, struct device_driver *drv);</w:t>
      </w:r>
    </w:p>
    <w:p w:rsidR="00593BC7" w:rsidRDefault="00593BC7" w:rsidP="006E1E78">
      <w:pPr>
        <w:pStyle w:val="NoSpacing"/>
      </w:pPr>
      <w:r>
        <w:t>118         int (*uevent)(struct device *dev, struct kobj_uevent_env *env);</w:t>
      </w:r>
    </w:p>
    <w:p w:rsidR="00593BC7" w:rsidRDefault="00593BC7" w:rsidP="006E1E78">
      <w:pPr>
        <w:pStyle w:val="NoSpacing"/>
      </w:pPr>
      <w:r>
        <w:t>119         int (*probe)(struct device *dev);</w:t>
      </w:r>
    </w:p>
    <w:p w:rsidR="00593BC7" w:rsidRDefault="00593BC7" w:rsidP="006E1E78">
      <w:pPr>
        <w:pStyle w:val="NoSpacing"/>
      </w:pPr>
      <w:r>
        <w:t>120         int (*remove)(struct device *dev);</w:t>
      </w:r>
    </w:p>
    <w:p w:rsidR="00593BC7" w:rsidRDefault="00593BC7" w:rsidP="006E1E78">
      <w:pPr>
        <w:pStyle w:val="NoSpacing"/>
      </w:pPr>
      <w:r>
        <w:t>121         void (*shutdown)(struct device *dev);</w:t>
      </w:r>
    </w:p>
    <w:p w:rsidR="00593BC7" w:rsidRDefault="00593BC7" w:rsidP="006E1E78">
      <w:pPr>
        <w:pStyle w:val="NoSpacing"/>
      </w:pPr>
      <w:r>
        <w:t xml:space="preserve">122 </w:t>
      </w:r>
    </w:p>
    <w:p w:rsidR="00593BC7" w:rsidRDefault="00593BC7" w:rsidP="006E1E78">
      <w:pPr>
        <w:pStyle w:val="NoSpacing"/>
      </w:pPr>
      <w:r>
        <w:t>123         int (*online)(struct device *dev);</w:t>
      </w:r>
    </w:p>
    <w:p w:rsidR="00593BC7" w:rsidRDefault="00593BC7" w:rsidP="006E1E78">
      <w:pPr>
        <w:pStyle w:val="NoSpacing"/>
      </w:pPr>
      <w:r>
        <w:t>124         int (*offline)(struct device *dev);</w:t>
      </w:r>
    </w:p>
    <w:p w:rsidR="00593BC7" w:rsidRDefault="00593BC7" w:rsidP="006E1E78">
      <w:pPr>
        <w:pStyle w:val="NoSpacing"/>
      </w:pPr>
      <w:r>
        <w:t xml:space="preserve">125 </w:t>
      </w:r>
    </w:p>
    <w:p w:rsidR="00593BC7" w:rsidRDefault="00593BC7" w:rsidP="006E1E78">
      <w:pPr>
        <w:pStyle w:val="NoSpacing"/>
      </w:pPr>
      <w:r>
        <w:t>126         int (*suspend)(struct device *dev, pm_message_t state);</w:t>
      </w:r>
    </w:p>
    <w:p w:rsidR="00593BC7" w:rsidRDefault="00593BC7" w:rsidP="006E1E78">
      <w:pPr>
        <w:pStyle w:val="NoSpacing"/>
      </w:pPr>
      <w:r>
        <w:t>127         int (*resume)(struct device *dev);</w:t>
      </w:r>
    </w:p>
    <w:p w:rsidR="00593BC7" w:rsidRDefault="00593BC7" w:rsidP="006E1E78">
      <w:pPr>
        <w:pStyle w:val="NoSpacing"/>
      </w:pPr>
      <w:r>
        <w:t xml:space="preserve">128 </w:t>
      </w:r>
    </w:p>
    <w:p w:rsidR="00593BC7" w:rsidRDefault="00593BC7" w:rsidP="006E1E78">
      <w:pPr>
        <w:pStyle w:val="NoSpacing"/>
      </w:pPr>
      <w:r>
        <w:t>129         const struct dev_pm_ops *pm;</w:t>
      </w:r>
    </w:p>
    <w:p w:rsidR="00593BC7" w:rsidRDefault="00593BC7" w:rsidP="006E1E78">
      <w:pPr>
        <w:pStyle w:val="NoSpacing"/>
      </w:pPr>
      <w:r>
        <w:t xml:space="preserve">130 </w:t>
      </w:r>
    </w:p>
    <w:p w:rsidR="00593BC7" w:rsidRDefault="00593BC7" w:rsidP="006E1E78">
      <w:pPr>
        <w:pStyle w:val="NoSpacing"/>
      </w:pPr>
      <w:r>
        <w:t>131         const struct iommu_ops *iommu_ops;</w:t>
      </w:r>
    </w:p>
    <w:p w:rsidR="00593BC7" w:rsidRDefault="00593BC7" w:rsidP="006E1E78">
      <w:pPr>
        <w:pStyle w:val="NoSpacing"/>
      </w:pPr>
      <w:r>
        <w:t xml:space="preserve">132 </w:t>
      </w:r>
    </w:p>
    <w:p w:rsidR="00593BC7" w:rsidRDefault="00593BC7" w:rsidP="006E1E78">
      <w:pPr>
        <w:pStyle w:val="NoSpacing"/>
      </w:pPr>
      <w:r>
        <w:t>133         struct subsys_private *p;</w:t>
      </w:r>
    </w:p>
    <w:p w:rsidR="00593BC7" w:rsidRDefault="00593BC7" w:rsidP="006E1E78">
      <w:pPr>
        <w:pStyle w:val="NoSpacing"/>
      </w:pPr>
      <w:r>
        <w:t>134         struct lock_class_key lock_key;</w:t>
      </w:r>
    </w:p>
    <w:p w:rsidR="00593BC7" w:rsidRDefault="00593BC7" w:rsidP="006E1E78">
      <w:pPr>
        <w:pStyle w:val="NoSpacing"/>
      </w:pPr>
      <w:r>
        <w:t>135 };</w:t>
      </w:r>
    </w:p>
    <w:p w:rsidR="00593BC7" w:rsidRDefault="00593BC7" w:rsidP="006E1E78">
      <w:pPr>
        <w:pStyle w:val="NoSpacing"/>
      </w:pPr>
    </w:p>
    <w:p w:rsidR="00593BC7" w:rsidRDefault="00593BC7" w:rsidP="009D2248">
      <w:pPr>
        <w:pStyle w:val="Heading3"/>
      </w:pPr>
      <w:bookmarkStart w:id="15" w:name="_Toc476303295"/>
      <w:r>
        <w:t>Struct device</w:t>
      </w:r>
      <w:bookmarkEnd w:id="15"/>
    </w:p>
    <w:p w:rsidR="00593BC7" w:rsidRDefault="00593BC7" w:rsidP="009D2248">
      <w:pPr>
        <w:pStyle w:val="NoSpacing"/>
      </w:pPr>
      <w:r>
        <w:t>709 /**</w:t>
      </w:r>
    </w:p>
    <w:p w:rsidR="00593BC7" w:rsidRDefault="00593BC7" w:rsidP="009D2248">
      <w:pPr>
        <w:pStyle w:val="NoSpacing"/>
      </w:pPr>
      <w:r>
        <w:t>710  * struct device - The basic device structure</w:t>
      </w:r>
    </w:p>
    <w:p w:rsidR="00593BC7" w:rsidRDefault="00593BC7" w:rsidP="009D2248">
      <w:pPr>
        <w:pStyle w:val="NoSpacing"/>
      </w:pPr>
      <w:r>
        <w:t>711  * @parent:     The device's "parent" device, the device to which it is attached.</w:t>
      </w:r>
    </w:p>
    <w:p w:rsidR="00593BC7" w:rsidRDefault="00593BC7" w:rsidP="009D2248">
      <w:pPr>
        <w:pStyle w:val="NoSpacing"/>
      </w:pPr>
      <w:r>
        <w:t>712  *              In most cases, a parent device is some sort of bus or host</w:t>
      </w:r>
    </w:p>
    <w:p w:rsidR="00593BC7" w:rsidRDefault="00593BC7" w:rsidP="009D2248">
      <w:pPr>
        <w:pStyle w:val="NoSpacing"/>
      </w:pPr>
      <w:r>
        <w:t>713  *              controller. If parent is NULL, the device, is a top-level device,</w:t>
      </w:r>
    </w:p>
    <w:p w:rsidR="00593BC7" w:rsidRDefault="00593BC7" w:rsidP="009D2248">
      <w:pPr>
        <w:pStyle w:val="NoSpacing"/>
      </w:pPr>
      <w:r>
        <w:t>714  *              which is not usually what you want.</w:t>
      </w:r>
    </w:p>
    <w:p w:rsidR="00593BC7" w:rsidRDefault="00593BC7" w:rsidP="009D2248">
      <w:pPr>
        <w:pStyle w:val="NoSpacing"/>
      </w:pPr>
      <w:r>
        <w:t>715  * @p:          Holds the private data of the driver core portions of the device.</w:t>
      </w:r>
    </w:p>
    <w:p w:rsidR="00593BC7" w:rsidRDefault="00593BC7" w:rsidP="009D2248">
      <w:pPr>
        <w:pStyle w:val="NoSpacing"/>
      </w:pPr>
      <w:r>
        <w:t>716  *              See the comment of the struct device_private for detail.</w:t>
      </w:r>
    </w:p>
    <w:p w:rsidR="00593BC7" w:rsidRDefault="00593BC7" w:rsidP="009D2248">
      <w:pPr>
        <w:pStyle w:val="NoSpacing"/>
      </w:pPr>
      <w:r>
        <w:t>717  * @kobj:       A top-level, abstract class from which other classes are derived.</w:t>
      </w:r>
    </w:p>
    <w:p w:rsidR="00593BC7" w:rsidRDefault="00593BC7" w:rsidP="009D2248">
      <w:pPr>
        <w:pStyle w:val="NoSpacing"/>
      </w:pPr>
      <w:r>
        <w:t>718  * @init_name:  Initial name of the device.</w:t>
      </w:r>
    </w:p>
    <w:p w:rsidR="00593BC7" w:rsidRDefault="00593BC7" w:rsidP="009D2248">
      <w:pPr>
        <w:pStyle w:val="NoSpacing"/>
      </w:pPr>
      <w:r>
        <w:t>719  * @type:       The type of device.</w:t>
      </w:r>
    </w:p>
    <w:p w:rsidR="00593BC7" w:rsidRDefault="00593BC7" w:rsidP="009D2248">
      <w:pPr>
        <w:pStyle w:val="NoSpacing"/>
      </w:pPr>
      <w:r>
        <w:t>720  *              This identifies the device type and carries type-specific</w:t>
      </w:r>
    </w:p>
    <w:p w:rsidR="00593BC7" w:rsidRDefault="00593BC7" w:rsidP="009D2248">
      <w:pPr>
        <w:pStyle w:val="NoSpacing"/>
      </w:pPr>
      <w:r>
        <w:t>721  *              information.</w:t>
      </w:r>
    </w:p>
    <w:p w:rsidR="00593BC7" w:rsidRDefault="00593BC7" w:rsidP="009D2248">
      <w:pPr>
        <w:pStyle w:val="NoSpacing"/>
      </w:pPr>
      <w:r>
        <w:t>722  * @mutex:      Mutex to synchronize calls to its driver.</w:t>
      </w:r>
    </w:p>
    <w:p w:rsidR="00593BC7" w:rsidRDefault="00593BC7" w:rsidP="009D2248">
      <w:pPr>
        <w:pStyle w:val="NoSpacing"/>
      </w:pPr>
      <w:r>
        <w:t>723  * @bus:        Type of bus device is on.</w:t>
      </w:r>
    </w:p>
    <w:p w:rsidR="00593BC7" w:rsidRDefault="00593BC7" w:rsidP="009D2248">
      <w:pPr>
        <w:pStyle w:val="NoSpacing"/>
      </w:pPr>
      <w:r>
        <w:t>724  * @driver:     Which driver has allocated this</w:t>
      </w:r>
    </w:p>
    <w:p w:rsidR="00593BC7" w:rsidRDefault="00593BC7" w:rsidP="009D2248">
      <w:pPr>
        <w:pStyle w:val="NoSpacing"/>
      </w:pPr>
      <w:r>
        <w:t>725  * @platform_data: Platform data specific to the device.</w:t>
      </w:r>
    </w:p>
    <w:p w:rsidR="00593BC7" w:rsidRDefault="00593BC7" w:rsidP="009D2248">
      <w:pPr>
        <w:pStyle w:val="NoSpacing"/>
      </w:pPr>
      <w:r>
        <w:t>726  *              Example: For devices on custom boards, as typical of embedded</w:t>
      </w:r>
    </w:p>
    <w:p w:rsidR="00593BC7" w:rsidRDefault="00593BC7" w:rsidP="009D2248">
      <w:pPr>
        <w:pStyle w:val="NoSpacing"/>
      </w:pPr>
      <w:r>
        <w:t>727  *              and SOC based hardware, Linux often uses platform_data to point</w:t>
      </w:r>
    </w:p>
    <w:p w:rsidR="00593BC7" w:rsidRDefault="00593BC7" w:rsidP="009D2248">
      <w:pPr>
        <w:pStyle w:val="NoSpacing"/>
      </w:pPr>
      <w:r>
        <w:t>728  *              to board-specific structures describing devices and how they</w:t>
      </w:r>
    </w:p>
    <w:p w:rsidR="00593BC7" w:rsidRDefault="00593BC7" w:rsidP="009D2248">
      <w:pPr>
        <w:pStyle w:val="NoSpacing"/>
      </w:pPr>
      <w:r>
        <w:t>729  *              are wired.  That can include what ports are available, chip</w:t>
      </w:r>
    </w:p>
    <w:p w:rsidR="00593BC7" w:rsidRDefault="00593BC7" w:rsidP="009D2248">
      <w:pPr>
        <w:pStyle w:val="NoSpacing"/>
      </w:pPr>
      <w:r>
        <w:t>730  *              variants, which GPIO pins act in what additional roles, and so</w:t>
      </w:r>
    </w:p>
    <w:p w:rsidR="00593BC7" w:rsidRDefault="00593BC7" w:rsidP="009D2248">
      <w:pPr>
        <w:pStyle w:val="NoSpacing"/>
      </w:pPr>
      <w:r>
        <w:t>731  *              on.  This shrinks the "Board Support Packages" (BSPs) and</w:t>
      </w:r>
    </w:p>
    <w:p w:rsidR="00593BC7" w:rsidRDefault="00593BC7" w:rsidP="009D2248">
      <w:pPr>
        <w:pStyle w:val="NoSpacing"/>
      </w:pPr>
      <w:r>
        <w:t>732  *              minimizes board-specific #ifdefs in drivers.</w:t>
      </w:r>
    </w:p>
    <w:p w:rsidR="00593BC7" w:rsidRDefault="00593BC7" w:rsidP="009D2248">
      <w:pPr>
        <w:pStyle w:val="NoSpacing"/>
      </w:pPr>
      <w:r>
        <w:t>733  * @driver_data: Private pointer for driver specific info.</w:t>
      </w:r>
    </w:p>
    <w:p w:rsidR="00593BC7" w:rsidRDefault="00593BC7" w:rsidP="009D2248">
      <w:pPr>
        <w:pStyle w:val="NoSpacing"/>
      </w:pPr>
      <w:r>
        <w:t>734  * @power:      For device power management.</w:t>
      </w:r>
    </w:p>
    <w:p w:rsidR="00593BC7" w:rsidRDefault="00593BC7" w:rsidP="009D2248">
      <w:pPr>
        <w:pStyle w:val="NoSpacing"/>
      </w:pPr>
      <w:r>
        <w:t>735  *              See Documentation/power/devices.txt for details.</w:t>
      </w:r>
    </w:p>
    <w:p w:rsidR="00593BC7" w:rsidRDefault="00593BC7" w:rsidP="009D2248">
      <w:pPr>
        <w:pStyle w:val="NoSpacing"/>
      </w:pPr>
      <w:r>
        <w:t>736  * @pm_domain:  Provide callbacks that are executed during system suspend,</w:t>
      </w:r>
    </w:p>
    <w:p w:rsidR="00593BC7" w:rsidRDefault="00593BC7" w:rsidP="009D2248">
      <w:pPr>
        <w:pStyle w:val="NoSpacing"/>
      </w:pPr>
      <w:r>
        <w:t>737  *              hibernation, system resume and during runtime PM transitions</w:t>
      </w:r>
    </w:p>
    <w:p w:rsidR="00593BC7" w:rsidRDefault="00593BC7" w:rsidP="009D2248">
      <w:pPr>
        <w:pStyle w:val="NoSpacing"/>
      </w:pPr>
      <w:r>
        <w:t>738  *              along with subsystem-level and driver-level callbacks.</w:t>
      </w:r>
    </w:p>
    <w:p w:rsidR="00593BC7" w:rsidRDefault="00593BC7" w:rsidP="009D2248">
      <w:pPr>
        <w:pStyle w:val="NoSpacing"/>
      </w:pPr>
      <w:r>
        <w:t>739  * @pins:       For device pin management.</w:t>
      </w:r>
    </w:p>
    <w:p w:rsidR="00593BC7" w:rsidRDefault="00593BC7" w:rsidP="009D2248">
      <w:pPr>
        <w:pStyle w:val="NoSpacing"/>
      </w:pPr>
      <w:r>
        <w:t>740  *              See Documentation/pinctrl.txt for details.</w:t>
      </w:r>
    </w:p>
    <w:p w:rsidR="00593BC7" w:rsidRDefault="00593BC7" w:rsidP="009D2248">
      <w:pPr>
        <w:pStyle w:val="NoSpacing"/>
      </w:pPr>
      <w:r>
        <w:t>741  * @msi_list:   Hosts MSI descriptors</w:t>
      </w:r>
    </w:p>
    <w:p w:rsidR="00593BC7" w:rsidRDefault="00593BC7" w:rsidP="009D2248">
      <w:pPr>
        <w:pStyle w:val="NoSpacing"/>
      </w:pPr>
      <w:r>
        <w:t>742  * @msi_domain: The generic MSI domain this device is using.</w:t>
      </w:r>
    </w:p>
    <w:p w:rsidR="00593BC7" w:rsidRDefault="00593BC7" w:rsidP="009D2248">
      <w:pPr>
        <w:pStyle w:val="NoSpacing"/>
      </w:pPr>
      <w:r>
        <w:t>743  * @numa_node:  NUMA node this device is close to.</w:t>
      </w:r>
    </w:p>
    <w:p w:rsidR="00593BC7" w:rsidRDefault="00593BC7" w:rsidP="009D2248">
      <w:pPr>
        <w:pStyle w:val="NoSpacing"/>
      </w:pPr>
      <w:r>
        <w:t>744  * @dma_mask:   Dma mask (if dma'ble device).</w:t>
      </w:r>
    </w:p>
    <w:p w:rsidR="00593BC7" w:rsidRDefault="00593BC7" w:rsidP="009D2248">
      <w:pPr>
        <w:pStyle w:val="NoSpacing"/>
      </w:pPr>
      <w:r>
        <w:t>745  * @coherent_dma_mask: Like dma_mask, but for alloc_coherent mapping as not all</w:t>
      </w:r>
    </w:p>
    <w:p w:rsidR="00593BC7" w:rsidRDefault="00593BC7" w:rsidP="009D2248">
      <w:pPr>
        <w:pStyle w:val="NoSpacing"/>
      </w:pPr>
      <w:r>
        <w:t>746  *              hardware supports 64-bit addresses for consistent allocations</w:t>
      </w:r>
    </w:p>
    <w:p w:rsidR="00593BC7" w:rsidRDefault="00593BC7" w:rsidP="009D2248">
      <w:pPr>
        <w:pStyle w:val="NoSpacing"/>
      </w:pPr>
      <w:r>
        <w:t>747  *              such descriptors.</w:t>
      </w:r>
    </w:p>
    <w:p w:rsidR="00593BC7" w:rsidRDefault="00593BC7" w:rsidP="009D2248">
      <w:pPr>
        <w:pStyle w:val="NoSpacing"/>
      </w:pPr>
      <w:r>
        <w:t>748  * @dma_pfn_offset: offset of DMA memory range relatively of RAM</w:t>
      </w:r>
    </w:p>
    <w:p w:rsidR="00593BC7" w:rsidRDefault="00593BC7" w:rsidP="009D2248">
      <w:pPr>
        <w:pStyle w:val="NoSpacing"/>
      </w:pPr>
      <w:r>
        <w:t>749  * @dma_parms:  A low level driver may set these to teach IOMMU code about</w:t>
      </w:r>
    </w:p>
    <w:p w:rsidR="00593BC7" w:rsidRDefault="00593BC7" w:rsidP="009D2248">
      <w:pPr>
        <w:pStyle w:val="NoSpacing"/>
      </w:pPr>
      <w:r>
        <w:t>750  *              segment limitations.</w:t>
      </w:r>
    </w:p>
    <w:p w:rsidR="00593BC7" w:rsidRDefault="00593BC7" w:rsidP="009D2248">
      <w:pPr>
        <w:pStyle w:val="NoSpacing"/>
      </w:pPr>
      <w:r>
        <w:t>751  * @dma_pools:  Dma pools (if dma'ble device).</w:t>
      </w:r>
    </w:p>
    <w:p w:rsidR="00593BC7" w:rsidRDefault="00593BC7" w:rsidP="009D2248">
      <w:pPr>
        <w:pStyle w:val="NoSpacing"/>
      </w:pPr>
      <w:r>
        <w:t>752  * @dma_mem:    Internal for coherent mem override.</w:t>
      </w:r>
    </w:p>
    <w:p w:rsidR="00593BC7" w:rsidRDefault="00593BC7" w:rsidP="009D2248">
      <w:pPr>
        <w:pStyle w:val="NoSpacing"/>
      </w:pPr>
      <w:r>
        <w:t>753  * @cma_area:   Contiguous memory area for dma allocations</w:t>
      </w:r>
    </w:p>
    <w:p w:rsidR="00593BC7" w:rsidRDefault="00593BC7" w:rsidP="009D2248">
      <w:pPr>
        <w:pStyle w:val="NoSpacing"/>
      </w:pPr>
      <w:r>
        <w:t>754  * @archdata:   For arch-specific additions.</w:t>
      </w:r>
    </w:p>
    <w:p w:rsidR="00593BC7" w:rsidRDefault="00593BC7" w:rsidP="009D2248">
      <w:pPr>
        <w:pStyle w:val="NoSpacing"/>
      </w:pPr>
      <w:r>
        <w:t>755  * @of_node:    Associated device tree node.</w:t>
      </w:r>
    </w:p>
    <w:p w:rsidR="00593BC7" w:rsidRDefault="00593BC7" w:rsidP="009D2248">
      <w:pPr>
        <w:pStyle w:val="NoSpacing"/>
      </w:pPr>
      <w:r>
        <w:t>756  * @fwnode:     Associated device node supplied by platform firmware.</w:t>
      </w:r>
    </w:p>
    <w:p w:rsidR="00593BC7" w:rsidRDefault="00593BC7" w:rsidP="009D2248">
      <w:pPr>
        <w:pStyle w:val="NoSpacing"/>
      </w:pPr>
      <w:r>
        <w:t>757  * @devt:       For creating the sysfs "dev".</w:t>
      </w:r>
    </w:p>
    <w:p w:rsidR="00593BC7" w:rsidRDefault="00593BC7" w:rsidP="009D2248">
      <w:pPr>
        <w:pStyle w:val="NoSpacing"/>
      </w:pPr>
      <w:r>
        <w:t>758  * @id:         device instance</w:t>
      </w:r>
    </w:p>
    <w:p w:rsidR="00593BC7" w:rsidRDefault="00593BC7" w:rsidP="009D2248">
      <w:pPr>
        <w:pStyle w:val="NoSpacing"/>
      </w:pPr>
      <w:r>
        <w:t>759  * @devres_lock: Spinlock to protect the resource of the device.</w:t>
      </w:r>
    </w:p>
    <w:p w:rsidR="00593BC7" w:rsidRDefault="00593BC7" w:rsidP="009D2248">
      <w:pPr>
        <w:pStyle w:val="NoSpacing"/>
      </w:pPr>
      <w:r>
        <w:t>760  * @devres_head: The resources list of the device.</w:t>
      </w:r>
    </w:p>
    <w:p w:rsidR="00593BC7" w:rsidRDefault="00593BC7" w:rsidP="009D2248">
      <w:pPr>
        <w:pStyle w:val="NoSpacing"/>
      </w:pPr>
      <w:r>
        <w:t>761  * @knode_class: The node used to add the device to the class list.</w:t>
      </w:r>
    </w:p>
    <w:p w:rsidR="00593BC7" w:rsidRDefault="00593BC7" w:rsidP="009D2248">
      <w:pPr>
        <w:pStyle w:val="NoSpacing"/>
      </w:pPr>
      <w:r>
        <w:t>762  * @class:      The class of the device.</w:t>
      </w:r>
    </w:p>
    <w:p w:rsidR="00593BC7" w:rsidRDefault="00593BC7" w:rsidP="009D2248">
      <w:pPr>
        <w:pStyle w:val="NoSpacing"/>
      </w:pPr>
      <w:r>
        <w:t>763  * @groups:     Optional attribute groups.</w:t>
      </w:r>
    </w:p>
    <w:p w:rsidR="00593BC7" w:rsidRDefault="00593BC7" w:rsidP="009D2248">
      <w:pPr>
        <w:pStyle w:val="NoSpacing"/>
      </w:pPr>
      <w:r>
        <w:t>764  * @release:    Callback to free the device after all references have</w:t>
      </w:r>
    </w:p>
    <w:p w:rsidR="00593BC7" w:rsidRDefault="00593BC7" w:rsidP="009D2248">
      <w:pPr>
        <w:pStyle w:val="NoSpacing"/>
      </w:pPr>
      <w:r>
        <w:t>765  *              gone away. This should be set by the allocator of the</w:t>
      </w:r>
    </w:p>
    <w:p w:rsidR="00593BC7" w:rsidRDefault="00593BC7" w:rsidP="009D2248">
      <w:pPr>
        <w:pStyle w:val="NoSpacing"/>
      </w:pPr>
      <w:r>
        <w:t>766  *              device (i.e. the bus driver that discovered the device).</w:t>
      </w:r>
    </w:p>
    <w:p w:rsidR="00593BC7" w:rsidRDefault="00593BC7" w:rsidP="009D2248">
      <w:pPr>
        <w:pStyle w:val="NoSpacing"/>
      </w:pPr>
      <w:r>
        <w:t>767  * @iommu_group: IOMMU group the device belongs to.</w:t>
      </w:r>
    </w:p>
    <w:p w:rsidR="00593BC7" w:rsidRDefault="00593BC7" w:rsidP="009D2248">
      <w:pPr>
        <w:pStyle w:val="NoSpacing"/>
      </w:pPr>
      <w:r>
        <w:t>768  *</w:t>
      </w:r>
    </w:p>
    <w:p w:rsidR="00593BC7" w:rsidRDefault="00593BC7" w:rsidP="009D2248">
      <w:pPr>
        <w:pStyle w:val="NoSpacing"/>
      </w:pPr>
      <w:r>
        <w:t>769  * @offline_disabled: If set, the device is permanently online.</w:t>
      </w:r>
    </w:p>
    <w:p w:rsidR="00593BC7" w:rsidRDefault="00593BC7" w:rsidP="009D2248">
      <w:pPr>
        <w:pStyle w:val="NoSpacing"/>
      </w:pPr>
      <w:r>
        <w:t>770  * @offline:    Set after successful invocation of bus type's .offline().</w:t>
      </w:r>
    </w:p>
    <w:p w:rsidR="00593BC7" w:rsidRDefault="00593BC7" w:rsidP="009D2248">
      <w:pPr>
        <w:pStyle w:val="NoSpacing"/>
      </w:pPr>
      <w:r>
        <w:t>771  *</w:t>
      </w:r>
    </w:p>
    <w:p w:rsidR="00593BC7" w:rsidRDefault="00593BC7" w:rsidP="009D2248">
      <w:pPr>
        <w:pStyle w:val="NoSpacing"/>
      </w:pPr>
      <w:r>
        <w:t>772  * At the lowest level, every device in a Linux system is represented by an</w:t>
      </w:r>
    </w:p>
    <w:p w:rsidR="00593BC7" w:rsidRDefault="00593BC7" w:rsidP="009D2248">
      <w:pPr>
        <w:pStyle w:val="NoSpacing"/>
      </w:pPr>
      <w:r>
        <w:t>773  * instance of struct device. The device structure contains the information</w:t>
      </w:r>
    </w:p>
    <w:p w:rsidR="00593BC7" w:rsidRDefault="00593BC7" w:rsidP="009D2248">
      <w:pPr>
        <w:pStyle w:val="NoSpacing"/>
      </w:pPr>
      <w:r>
        <w:t>774  * that the device model core needs to model the system. Most subsystems,</w:t>
      </w:r>
    </w:p>
    <w:p w:rsidR="00593BC7" w:rsidRDefault="00593BC7" w:rsidP="009D2248">
      <w:pPr>
        <w:pStyle w:val="NoSpacing"/>
      </w:pPr>
      <w:r>
        <w:t>775  * however, track additional information about the devices they host. As a</w:t>
      </w:r>
    </w:p>
    <w:p w:rsidR="00593BC7" w:rsidRDefault="00593BC7" w:rsidP="009D2248">
      <w:pPr>
        <w:pStyle w:val="NoSpacing"/>
      </w:pPr>
      <w:r>
        <w:t>776  * result, it is rare for devices to be represented by bare device structures;</w:t>
      </w:r>
    </w:p>
    <w:p w:rsidR="00593BC7" w:rsidRDefault="00593BC7" w:rsidP="009D2248">
      <w:pPr>
        <w:pStyle w:val="NoSpacing"/>
      </w:pPr>
      <w:r>
        <w:t>777  * instead, that structure, like kobject structures, is usually embedded within</w:t>
      </w:r>
    </w:p>
    <w:p w:rsidR="00593BC7" w:rsidRDefault="00593BC7" w:rsidP="009D2248">
      <w:pPr>
        <w:pStyle w:val="NoSpacing"/>
      </w:pPr>
      <w:r>
        <w:t>778  * a higher-level representation of the device.</w:t>
      </w:r>
    </w:p>
    <w:p w:rsidR="00593BC7" w:rsidRDefault="00593BC7" w:rsidP="009D2248">
      <w:pPr>
        <w:pStyle w:val="NoSpacing"/>
      </w:pPr>
      <w:r>
        <w:t>779  */</w:t>
      </w:r>
    </w:p>
    <w:p w:rsidR="00593BC7" w:rsidRDefault="00593BC7" w:rsidP="009D2248">
      <w:pPr>
        <w:pStyle w:val="NoSpacing"/>
      </w:pPr>
      <w:r>
        <w:t>780 struct device {</w:t>
      </w:r>
    </w:p>
    <w:p w:rsidR="00593BC7" w:rsidRDefault="00593BC7" w:rsidP="009D2248">
      <w:pPr>
        <w:pStyle w:val="NoSpacing"/>
      </w:pPr>
      <w:r>
        <w:t>781         struct device           *parent;</w:t>
      </w:r>
    </w:p>
    <w:p w:rsidR="00593BC7" w:rsidRDefault="00593BC7" w:rsidP="009D2248">
      <w:pPr>
        <w:pStyle w:val="NoSpacing"/>
      </w:pPr>
      <w:r>
        <w:t xml:space="preserve">782 </w:t>
      </w:r>
    </w:p>
    <w:p w:rsidR="00593BC7" w:rsidRDefault="00593BC7" w:rsidP="009D2248">
      <w:pPr>
        <w:pStyle w:val="NoSpacing"/>
      </w:pPr>
      <w:r>
        <w:t>783         struct device_private   *p;</w:t>
      </w:r>
    </w:p>
    <w:p w:rsidR="00593BC7" w:rsidRDefault="00593BC7" w:rsidP="009D2248">
      <w:pPr>
        <w:pStyle w:val="NoSpacing"/>
      </w:pPr>
      <w:r>
        <w:t xml:space="preserve">784 </w:t>
      </w:r>
    </w:p>
    <w:p w:rsidR="00593BC7" w:rsidRDefault="00593BC7" w:rsidP="009D2248">
      <w:pPr>
        <w:pStyle w:val="NoSpacing"/>
      </w:pPr>
      <w:r>
        <w:t>785         struct kobject kobj;</w:t>
      </w:r>
    </w:p>
    <w:p w:rsidR="00593BC7" w:rsidRDefault="00593BC7" w:rsidP="009D2248">
      <w:pPr>
        <w:pStyle w:val="NoSpacing"/>
      </w:pPr>
      <w:r>
        <w:t>786         const char              *init_name; /* initial name of the device */</w:t>
      </w:r>
    </w:p>
    <w:p w:rsidR="00593BC7" w:rsidRDefault="00593BC7" w:rsidP="009D2248">
      <w:pPr>
        <w:pStyle w:val="NoSpacing"/>
      </w:pPr>
      <w:r>
        <w:t>787         const struct device_type *type;</w:t>
      </w:r>
    </w:p>
    <w:p w:rsidR="00593BC7" w:rsidRDefault="00593BC7" w:rsidP="009D2248">
      <w:pPr>
        <w:pStyle w:val="NoSpacing"/>
      </w:pPr>
      <w:r>
        <w:t xml:space="preserve">788 </w:t>
      </w:r>
    </w:p>
    <w:p w:rsidR="00593BC7" w:rsidRDefault="00593BC7" w:rsidP="009D2248">
      <w:pPr>
        <w:pStyle w:val="NoSpacing"/>
      </w:pPr>
      <w:r>
        <w:t>789         struct mutex            mutex;  /* mutex to synchronize calls to</w:t>
      </w:r>
    </w:p>
    <w:p w:rsidR="00593BC7" w:rsidRDefault="00593BC7" w:rsidP="009D2248">
      <w:pPr>
        <w:pStyle w:val="NoSpacing"/>
      </w:pPr>
      <w:r>
        <w:t>790                                          * its driver.</w:t>
      </w:r>
    </w:p>
    <w:p w:rsidR="00593BC7" w:rsidRDefault="00593BC7" w:rsidP="009D2248">
      <w:pPr>
        <w:pStyle w:val="NoSpacing"/>
      </w:pPr>
      <w:r>
        <w:t>791                                          */</w:t>
      </w:r>
    </w:p>
    <w:p w:rsidR="00593BC7" w:rsidRDefault="00593BC7" w:rsidP="009D2248">
      <w:pPr>
        <w:pStyle w:val="NoSpacing"/>
      </w:pPr>
      <w:r>
        <w:t xml:space="preserve">792 </w:t>
      </w:r>
    </w:p>
    <w:p w:rsidR="00593BC7" w:rsidRDefault="00593BC7" w:rsidP="009D2248">
      <w:pPr>
        <w:pStyle w:val="NoSpacing"/>
      </w:pPr>
      <w:r>
        <w:t>793         struct bus_type *bus;           /* type of bus device is on */</w:t>
      </w:r>
    </w:p>
    <w:p w:rsidR="00593BC7" w:rsidRDefault="00593BC7" w:rsidP="009D2248">
      <w:pPr>
        <w:pStyle w:val="NoSpacing"/>
      </w:pPr>
      <w:r>
        <w:t>794         struct device_driver *driver;   /* which driver has allocated this</w:t>
      </w:r>
    </w:p>
    <w:p w:rsidR="00593BC7" w:rsidRDefault="00593BC7" w:rsidP="009D2248">
      <w:pPr>
        <w:pStyle w:val="NoSpacing"/>
      </w:pPr>
      <w:r>
        <w:t>795                                            device */</w:t>
      </w:r>
    </w:p>
    <w:p w:rsidR="00593BC7" w:rsidRDefault="00593BC7" w:rsidP="009D2248">
      <w:pPr>
        <w:pStyle w:val="NoSpacing"/>
      </w:pPr>
      <w:r>
        <w:t>796         void            *platform_data; /* Platform specific data, device</w:t>
      </w:r>
    </w:p>
    <w:p w:rsidR="00593BC7" w:rsidRDefault="00593BC7" w:rsidP="009D2248">
      <w:pPr>
        <w:pStyle w:val="NoSpacing"/>
      </w:pPr>
      <w:r>
        <w:t>797                                            core doesn't touch it */</w:t>
      </w:r>
    </w:p>
    <w:p w:rsidR="00593BC7" w:rsidRDefault="00593BC7" w:rsidP="009D2248">
      <w:pPr>
        <w:pStyle w:val="NoSpacing"/>
      </w:pPr>
      <w:r>
        <w:t>798         void            *driver_data;   /* Driver data, set and get with</w:t>
      </w:r>
    </w:p>
    <w:p w:rsidR="00593BC7" w:rsidRDefault="00593BC7" w:rsidP="009D2248">
      <w:pPr>
        <w:pStyle w:val="NoSpacing"/>
      </w:pPr>
      <w:r>
        <w:t>799                                            dev_set/get_drvdata */</w:t>
      </w:r>
    </w:p>
    <w:p w:rsidR="00593BC7" w:rsidRDefault="00593BC7" w:rsidP="009D2248">
      <w:pPr>
        <w:pStyle w:val="NoSpacing"/>
      </w:pPr>
      <w:r>
        <w:t>800         struct dev_pm_info      power;</w:t>
      </w:r>
    </w:p>
    <w:p w:rsidR="00593BC7" w:rsidRDefault="00593BC7" w:rsidP="009D2248">
      <w:pPr>
        <w:pStyle w:val="NoSpacing"/>
      </w:pPr>
      <w:r>
        <w:t>801         struct dev_pm_domain    *pm_domain;</w:t>
      </w:r>
    </w:p>
    <w:p w:rsidR="00593BC7" w:rsidRDefault="00593BC7" w:rsidP="009D2248">
      <w:pPr>
        <w:pStyle w:val="NoSpacing"/>
      </w:pPr>
      <w:r>
        <w:t xml:space="preserve">802 </w:t>
      </w:r>
    </w:p>
    <w:p w:rsidR="00593BC7" w:rsidRDefault="00593BC7" w:rsidP="009D2248">
      <w:pPr>
        <w:pStyle w:val="NoSpacing"/>
      </w:pPr>
      <w:r>
        <w:t>803 #ifdef CONFIG_GENERIC_MSI_IRQ_DOMAIN</w:t>
      </w:r>
    </w:p>
    <w:p w:rsidR="00593BC7" w:rsidRDefault="00593BC7" w:rsidP="009D2248">
      <w:pPr>
        <w:pStyle w:val="NoSpacing"/>
      </w:pPr>
      <w:r>
        <w:t>804         struct irq_domain       *msi_domain;</w:t>
      </w:r>
    </w:p>
    <w:p w:rsidR="00593BC7" w:rsidRDefault="00593BC7" w:rsidP="009D2248">
      <w:pPr>
        <w:pStyle w:val="NoSpacing"/>
      </w:pPr>
      <w:r>
        <w:t>805 #endif</w:t>
      </w:r>
    </w:p>
    <w:p w:rsidR="00593BC7" w:rsidRDefault="00593BC7" w:rsidP="009D2248">
      <w:pPr>
        <w:pStyle w:val="NoSpacing"/>
      </w:pPr>
      <w:r>
        <w:t>806 #ifdef CONFIG_PINCTRL</w:t>
      </w:r>
    </w:p>
    <w:p w:rsidR="00593BC7" w:rsidRDefault="00593BC7" w:rsidP="009D2248">
      <w:pPr>
        <w:pStyle w:val="NoSpacing"/>
      </w:pPr>
      <w:r>
        <w:t>807         struct dev_pin_info     *pins;</w:t>
      </w:r>
    </w:p>
    <w:p w:rsidR="00593BC7" w:rsidRDefault="00593BC7" w:rsidP="009D2248">
      <w:pPr>
        <w:pStyle w:val="NoSpacing"/>
      </w:pPr>
      <w:r>
        <w:t>808 #endif</w:t>
      </w:r>
    </w:p>
    <w:p w:rsidR="00593BC7" w:rsidRDefault="00593BC7" w:rsidP="009D2248">
      <w:pPr>
        <w:pStyle w:val="NoSpacing"/>
      </w:pPr>
      <w:r>
        <w:t>809 #ifdef CONFIG_GENERIC_MSI_IRQ</w:t>
      </w:r>
    </w:p>
    <w:p w:rsidR="00593BC7" w:rsidRDefault="00593BC7" w:rsidP="009D2248">
      <w:pPr>
        <w:pStyle w:val="NoSpacing"/>
      </w:pPr>
      <w:r>
        <w:t>810         struct list_head        msi_list;</w:t>
      </w:r>
    </w:p>
    <w:p w:rsidR="00593BC7" w:rsidRDefault="00593BC7" w:rsidP="009D2248">
      <w:pPr>
        <w:pStyle w:val="NoSpacing"/>
      </w:pPr>
      <w:r>
        <w:t>811 #endif</w:t>
      </w:r>
    </w:p>
    <w:p w:rsidR="00593BC7" w:rsidRDefault="00593BC7" w:rsidP="009D2248">
      <w:pPr>
        <w:pStyle w:val="NoSpacing"/>
      </w:pPr>
      <w:r>
        <w:t xml:space="preserve">812 </w:t>
      </w:r>
    </w:p>
    <w:p w:rsidR="00593BC7" w:rsidRDefault="00593BC7" w:rsidP="009D2248">
      <w:pPr>
        <w:pStyle w:val="NoSpacing"/>
      </w:pPr>
      <w:r>
        <w:t>813 #ifdef CONFIG_NUMA</w:t>
      </w:r>
    </w:p>
    <w:p w:rsidR="00593BC7" w:rsidRDefault="00593BC7" w:rsidP="009D2248">
      <w:pPr>
        <w:pStyle w:val="NoSpacing"/>
      </w:pPr>
      <w:r>
        <w:t>814         int             numa_node;      /* NUMA node this device is close to */</w:t>
      </w:r>
    </w:p>
    <w:p w:rsidR="00593BC7" w:rsidRDefault="00593BC7" w:rsidP="009D2248">
      <w:pPr>
        <w:pStyle w:val="NoSpacing"/>
      </w:pPr>
      <w:r>
        <w:t>815 #endif</w:t>
      </w:r>
    </w:p>
    <w:p w:rsidR="00593BC7" w:rsidRDefault="00593BC7" w:rsidP="009D2248">
      <w:pPr>
        <w:pStyle w:val="NoSpacing"/>
      </w:pPr>
      <w:r>
        <w:t>816         u64             *dma_mask;      /* dma mask (if dma'able device) */</w:t>
      </w:r>
    </w:p>
    <w:p w:rsidR="00593BC7" w:rsidRDefault="00593BC7" w:rsidP="009D2248">
      <w:pPr>
        <w:pStyle w:val="NoSpacing"/>
      </w:pPr>
      <w:r>
        <w:t>817         u64             coherent_dma_mask;/* Like dma_mask, but for</w:t>
      </w:r>
    </w:p>
    <w:p w:rsidR="00593BC7" w:rsidRDefault="00593BC7" w:rsidP="009D2248">
      <w:pPr>
        <w:pStyle w:val="NoSpacing"/>
      </w:pPr>
      <w:r>
        <w:t>818                                              alloc_coherent mappings as</w:t>
      </w:r>
    </w:p>
    <w:p w:rsidR="00593BC7" w:rsidRDefault="00593BC7" w:rsidP="009D2248">
      <w:pPr>
        <w:pStyle w:val="NoSpacing"/>
      </w:pPr>
      <w:r>
        <w:t>819                                              not all hardware supports</w:t>
      </w:r>
    </w:p>
    <w:p w:rsidR="00593BC7" w:rsidRDefault="00593BC7" w:rsidP="009D2248">
      <w:pPr>
        <w:pStyle w:val="NoSpacing"/>
      </w:pPr>
      <w:r>
        <w:t>820                                              64 bit addresses for consistent</w:t>
      </w:r>
    </w:p>
    <w:p w:rsidR="00593BC7" w:rsidRDefault="00593BC7" w:rsidP="009D2248">
      <w:pPr>
        <w:pStyle w:val="NoSpacing"/>
      </w:pPr>
      <w:r>
        <w:t>821                                              allocations such descriptors. */</w:t>
      </w:r>
    </w:p>
    <w:p w:rsidR="00593BC7" w:rsidRDefault="00593BC7" w:rsidP="009D2248">
      <w:pPr>
        <w:pStyle w:val="NoSpacing"/>
      </w:pPr>
      <w:r>
        <w:t>822         unsigned long   dma_pfn_offset;</w:t>
      </w:r>
    </w:p>
    <w:p w:rsidR="00593BC7" w:rsidRDefault="00593BC7" w:rsidP="009D2248">
      <w:pPr>
        <w:pStyle w:val="NoSpacing"/>
      </w:pPr>
      <w:r>
        <w:t xml:space="preserve">823 </w:t>
      </w:r>
    </w:p>
    <w:p w:rsidR="00593BC7" w:rsidRDefault="00593BC7" w:rsidP="009D2248">
      <w:pPr>
        <w:pStyle w:val="NoSpacing"/>
      </w:pPr>
      <w:r>
        <w:t>824         struct device_dma_parameters *dma_parms;</w:t>
      </w:r>
    </w:p>
    <w:p w:rsidR="00593BC7" w:rsidRDefault="00593BC7" w:rsidP="009D2248">
      <w:pPr>
        <w:pStyle w:val="NoSpacing"/>
      </w:pPr>
      <w:r>
        <w:t xml:space="preserve">825 </w:t>
      </w:r>
    </w:p>
    <w:p w:rsidR="00593BC7" w:rsidRDefault="00593BC7" w:rsidP="009D2248">
      <w:pPr>
        <w:pStyle w:val="NoSpacing"/>
      </w:pPr>
      <w:r>
        <w:t>826         struct list_head        dma_pools;      /* dma pools (if dma'ble) */</w:t>
      </w:r>
    </w:p>
    <w:p w:rsidR="00593BC7" w:rsidRDefault="00593BC7" w:rsidP="009D2248">
      <w:pPr>
        <w:pStyle w:val="NoSpacing"/>
      </w:pPr>
      <w:r>
        <w:t xml:space="preserve">827 </w:t>
      </w:r>
    </w:p>
    <w:p w:rsidR="00593BC7" w:rsidRDefault="00593BC7" w:rsidP="009D2248">
      <w:pPr>
        <w:pStyle w:val="NoSpacing"/>
      </w:pPr>
      <w:r>
        <w:t>828         struct dma_coherent_mem *dma_mem; /* internal for coherent mem</w:t>
      </w:r>
    </w:p>
    <w:p w:rsidR="00593BC7" w:rsidRDefault="00593BC7" w:rsidP="009D2248">
      <w:pPr>
        <w:pStyle w:val="NoSpacing"/>
      </w:pPr>
      <w:r>
        <w:t>829                                              override */</w:t>
      </w:r>
    </w:p>
    <w:p w:rsidR="00593BC7" w:rsidRDefault="00593BC7" w:rsidP="009D2248">
      <w:pPr>
        <w:pStyle w:val="NoSpacing"/>
      </w:pPr>
      <w:r>
        <w:t>830 #ifdef CONFIG_DMA_CMA</w:t>
      </w:r>
    </w:p>
    <w:p w:rsidR="00593BC7" w:rsidRDefault="00593BC7" w:rsidP="009D2248">
      <w:pPr>
        <w:pStyle w:val="NoSpacing"/>
      </w:pPr>
      <w:r>
        <w:t>831         struct cma *cma_area;           /* contiguous memory area for dma</w:t>
      </w:r>
    </w:p>
    <w:p w:rsidR="00593BC7" w:rsidRDefault="00593BC7" w:rsidP="009D2248">
      <w:pPr>
        <w:pStyle w:val="NoSpacing"/>
      </w:pPr>
      <w:r>
        <w:t>832                                            allocations */</w:t>
      </w:r>
    </w:p>
    <w:p w:rsidR="00593BC7" w:rsidRDefault="00593BC7" w:rsidP="009D2248">
      <w:pPr>
        <w:pStyle w:val="NoSpacing"/>
      </w:pPr>
      <w:r>
        <w:t>833 #endif</w:t>
      </w:r>
    </w:p>
    <w:p w:rsidR="00593BC7" w:rsidRDefault="00593BC7" w:rsidP="009D2248">
      <w:pPr>
        <w:pStyle w:val="NoSpacing"/>
      </w:pPr>
      <w:r>
        <w:t>834         /* arch specific additions */</w:t>
      </w:r>
    </w:p>
    <w:p w:rsidR="00593BC7" w:rsidRDefault="00593BC7" w:rsidP="009D2248">
      <w:pPr>
        <w:pStyle w:val="NoSpacing"/>
      </w:pPr>
      <w:r>
        <w:t>835         struct dev_archdata     archdata;</w:t>
      </w:r>
    </w:p>
    <w:p w:rsidR="00593BC7" w:rsidRDefault="00593BC7" w:rsidP="009D2248">
      <w:pPr>
        <w:pStyle w:val="NoSpacing"/>
      </w:pPr>
      <w:r>
        <w:t xml:space="preserve">836 </w:t>
      </w:r>
    </w:p>
    <w:p w:rsidR="00593BC7" w:rsidRDefault="00593BC7" w:rsidP="009D2248">
      <w:pPr>
        <w:pStyle w:val="NoSpacing"/>
      </w:pPr>
      <w:r>
        <w:t>837         struct device_node      *of_node; /* associated device tree node */</w:t>
      </w:r>
    </w:p>
    <w:p w:rsidR="00593BC7" w:rsidRDefault="00593BC7" w:rsidP="009D2248">
      <w:pPr>
        <w:pStyle w:val="NoSpacing"/>
      </w:pPr>
      <w:r>
        <w:t>838         struct fwnode_handle    *fwnode; /* firmware device node */</w:t>
      </w:r>
    </w:p>
    <w:p w:rsidR="00593BC7" w:rsidRDefault="00593BC7" w:rsidP="009D2248">
      <w:pPr>
        <w:pStyle w:val="NoSpacing"/>
      </w:pPr>
      <w:r>
        <w:t xml:space="preserve">839 </w:t>
      </w:r>
    </w:p>
    <w:p w:rsidR="00593BC7" w:rsidRDefault="00593BC7" w:rsidP="009D2248">
      <w:pPr>
        <w:pStyle w:val="NoSpacing"/>
      </w:pPr>
      <w:r>
        <w:t>840         dev_t                   devt;   /* dev_t, creates the sysfs "dev" */</w:t>
      </w:r>
    </w:p>
    <w:p w:rsidR="00593BC7" w:rsidRDefault="00593BC7" w:rsidP="009D2248">
      <w:pPr>
        <w:pStyle w:val="NoSpacing"/>
      </w:pPr>
      <w:r>
        <w:t>841         u32                     id;     /* device instance */</w:t>
      </w:r>
    </w:p>
    <w:p w:rsidR="00593BC7" w:rsidRDefault="00593BC7" w:rsidP="009D2248">
      <w:pPr>
        <w:pStyle w:val="NoSpacing"/>
      </w:pPr>
      <w:r>
        <w:t xml:space="preserve">842 </w:t>
      </w:r>
    </w:p>
    <w:p w:rsidR="00593BC7" w:rsidRDefault="00593BC7" w:rsidP="009D2248">
      <w:pPr>
        <w:pStyle w:val="NoSpacing"/>
      </w:pPr>
      <w:r>
        <w:t>843         spinlock_t              devres_lock;</w:t>
      </w:r>
    </w:p>
    <w:p w:rsidR="00593BC7" w:rsidRDefault="00593BC7" w:rsidP="009D2248">
      <w:pPr>
        <w:pStyle w:val="NoSpacing"/>
      </w:pPr>
      <w:r>
        <w:t>844         struct list_head        devres_head;</w:t>
      </w:r>
    </w:p>
    <w:p w:rsidR="00593BC7" w:rsidRDefault="00593BC7" w:rsidP="009D2248">
      <w:pPr>
        <w:pStyle w:val="NoSpacing"/>
      </w:pPr>
      <w:r>
        <w:t xml:space="preserve">845 </w:t>
      </w:r>
    </w:p>
    <w:p w:rsidR="00593BC7" w:rsidRDefault="00593BC7" w:rsidP="009D2248">
      <w:pPr>
        <w:pStyle w:val="NoSpacing"/>
      </w:pPr>
      <w:r>
        <w:t>846         struct klist_node       knode_class;</w:t>
      </w:r>
    </w:p>
    <w:p w:rsidR="00593BC7" w:rsidRDefault="00593BC7" w:rsidP="009D2248">
      <w:pPr>
        <w:pStyle w:val="NoSpacing"/>
      </w:pPr>
      <w:r>
        <w:t>847         struct class            *class;</w:t>
      </w:r>
    </w:p>
    <w:p w:rsidR="00593BC7" w:rsidRDefault="00593BC7" w:rsidP="009D2248">
      <w:pPr>
        <w:pStyle w:val="NoSpacing"/>
      </w:pPr>
      <w:r>
        <w:t>848         const struct attribute_group **groups;  /* optional groups */</w:t>
      </w:r>
    </w:p>
    <w:p w:rsidR="00593BC7" w:rsidRDefault="00593BC7" w:rsidP="009D2248">
      <w:pPr>
        <w:pStyle w:val="NoSpacing"/>
      </w:pPr>
      <w:r>
        <w:t xml:space="preserve">849 </w:t>
      </w:r>
    </w:p>
    <w:p w:rsidR="00593BC7" w:rsidRDefault="00593BC7" w:rsidP="009D2248">
      <w:pPr>
        <w:pStyle w:val="NoSpacing"/>
      </w:pPr>
      <w:r>
        <w:t>850         void    (*release)(struct device *dev);</w:t>
      </w:r>
    </w:p>
    <w:p w:rsidR="00593BC7" w:rsidRDefault="00593BC7" w:rsidP="009D2248">
      <w:pPr>
        <w:pStyle w:val="NoSpacing"/>
      </w:pPr>
      <w:r>
        <w:t>851         struct iommu_group      *iommu_group;</w:t>
      </w:r>
    </w:p>
    <w:p w:rsidR="00593BC7" w:rsidRDefault="00593BC7" w:rsidP="009D2248">
      <w:pPr>
        <w:pStyle w:val="NoSpacing"/>
      </w:pPr>
      <w:r>
        <w:t xml:space="preserve">852 </w:t>
      </w:r>
    </w:p>
    <w:p w:rsidR="00593BC7" w:rsidRDefault="00593BC7" w:rsidP="009D2248">
      <w:pPr>
        <w:pStyle w:val="NoSpacing"/>
      </w:pPr>
      <w:r>
        <w:t>853         bool                    offline_disabled:1;</w:t>
      </w:r>
    </w:p>
    <w:p w:rsidR="00593BC7" w:rsidRDefault="00593BC7" w:rsidP="009D2248">
      <w:pPr>
        <w:pStyle w:val="NoSpacing"/>
      </w:pPr>
      <w:r>
        <w:t>854         bool                    offline:1;</w:t>
      </w:r>
    </w:p>
    <w:p w:rsidR="00593BC7" w:rsidRDefault="00593BC7" w:rsidP="000960B8">
      <w:pPr>
        <w:pStyle w:val="NoSpacing"/>
      </w:pPr>
      <w:r>
        <w:t>855 };</w:t>
      </w:r>
    </w:p>
    <w:p w:rsidR="00593BC7" w:rsidRDefault="00593BC7" w:rsidP="000960B8">
      <w:pPr>
        <w:pStyle w:val="Heading3"/>
      </w:pPr>
      <w:bookmarkStart w:id="16" w:name="_Toc476303296"/>
      <w:r>
        <w:t>Struct device_driver</w:t>
      </w:r>
      <w:bookmarkEnd w:id="16"/>
    </w:p>
    <w:p w:rsidR="00593BC7" w:rsidRDefault="00593BC7" w:rsidP="00F1146A">
      <w:pPr>
        <w:pStyle w:val="NoSpacing"/>
      </w:pPr>
      <w:r>
        <w:t>/**</w:t>
      </w:r>
    </w:p>
    <w:p w:rsidR="00593BC7" w:rsidRDefault="00593BC7" w:rsidP="00F1146A">
      <w:pPr>
        <w:pStyle w:val="NoSpacing"/>
      </w:pPr>
      <w:r>
        <w:t>231  * struct device_driver - The basic device driver structure</w:t>
      </w:r>
    </w:p>
    <w:p w:rsidR="00593BC7" w:rsidRDefault="00593BC7" w:rsidP="00F1146A">
      <w:pPr>
        <w:pStyle w:val="NoSpacing"/>
      </w:pPr>
      <w:r>
        <w:t>232  * @name:       Name of the device driver.</w:t>
      </w:r>
    </w:p>
    <w:p w:rsidR="00593BC7" w:rsidRDefault="00593BC7" w:rsidP="00F1146A">
      <w:pPr>
        <w:pStyle w:val="NoSpacing"/>
      </w:pPr>
      <w:r>
        <w:t>233  * @bus:        The bus which the device of this driver belongs to.</w:t>
      </w:r>
    </w:p>
    <w:p w:rsidR="00593BC7" w:rsidRDefault="00593BC7" w:rsidP="00F1146A">
      <w:pPr>
        <w:pStyle w:val="NoSpacing"/>
      </w:pPr>
      <w:r>
        <w:t>234  * @owner:      The module owner.</w:t>
      </w:r>
    </w:p>
    <w:p w:rsidR="00593BC7" w:rsidRDefault="00593BC7" w:rsidP="00F1146A">
      <w:pPr>
        <w:pStyle w:val="NoSpacing"/>
      </w:pPr>
      <w:r>
        <w:t>235  * @mod_name:   Used for built-in modules.</w:t>
      </w:r>
    </w:p>
    <w:p w:rsidR="00593BC7" w:rsidRDefault="00593BC7" w:rsidP="00F1146A">
      <w:pPr>
        <w:pStyle w:val="NoSpacing"/>
      </w:pPr>
      <w:r>
        <w:t>236  * @suppress_bind_attrs: Disables bind/unbind via sysfs.</w:t>
      </w:r>
    </w:p>
    <w:p w:rsidR="00593BC7" w:rsidRDefault="00593BC7" w:rsidP="00F1146A">
      <w:pPr>
        <w:pStyle w:val="NoSpacing"/>
      </w:pPr>
      <w:r>
        <w:t>237  * @probe_type: Type of the probe (synchronous or asynchronous) to use.</w:t>
      </w:r>
    </w:p>
    <w:p w:rsidR="00593BC7" w:rsidRDefault="00593BC7" w:rsidP="00F1146A">
      <w:pPr>
        <w:pStyle w:val="NoSpacing"/>
      </w:pPr>
      <w:r>
        <w:t>238  * @of_match_table: The open firmware table.</w:t>
      </w:r>
    </w:p>
    <w:p w:rsidR="00593BC7" w:rsidRDefault="00593BC7" w:rsidP="00F1146A">
      <w:pPr>
        <w:pStyle w:val="NoSpacing"/>
      </w:pPr>
      <w:r>
        <w:t>239  * @acpi_match_table: The ACPI match table.</w:t>
      </w:r>
    </w:p>
    <w:p w:rsidR="00593BC7" w:rsidRDefault="00593BC7" w:rsidP="00F1146A">
      <w:pPr>
        <w:pStyle w:val="NoSpacing"/>
      </w:pPr>
      <w:r>
        <w:t>240  * @probe:      Called to query the existence of a specific device,</w:t>
      </w:r>
    </w:p>
    <w:p w:rsidR="00593BC7" w:rsidRDefault="00593BC7" w:rsidP="00F1146A">
      <w:pPr>
        <w:pStyle w:val="NoSpacing"/>
      </w:pPr>
      <w:r>
        <w:t>241  *              whether this driver can work with it, and bind the driver</w:t>
      </w:r>
    </w:p>
    <w:p w:rsidR="00593BC7" w:rsidRDefault="00593BC7" w:rsidP="00F1146A">
      <w:pPr>
        <w:pStyle w:val="NoSpacing"/>
      </w:pPr>
      <w:r>
        <w:t>242  *              to a specific device.</w:t>
      </w:r>
    </w:p>
    <w:p w:rsidR="00593BC7" w:rsidRDefault="00593BC7" w:rsidP="00F1146A">
      <w:pPr>
        <w:pStyle w:val="NoSpacing"/>
      </w:pPr>
      <w:r>
        <w:t>243  * @remove:     Called when the device is removed from the system to</w:t>
      </w:r>
    </w:p>
    <w:p w:rsidR="00593BC7" w:rsidRDefault="00593BC7" w:rsidP="00F1146A">
      <w:pPr>
        <w:pStyle w:val="NoSpacing"/>
      </w:pPr>
      <w:r>
        <w:t>244  *              unbind a device from this driver.</w:t>
      </w:r>
    </w:p>
    <w:p w:rsidR="00593BC7" w:rsidRDefault="00593BC7" w:rsidP="00F1146A">
      <w:pPr>
        <w:pStyle w:val="NoSpacing"/>
      </w:pPr>
      <w:r>
        <w:t>245  * @shutdown:   Called at shut-down time to quiesce the device.</w:t>
      </w:r>
    </w:p>
    <w:p w:rsidR="00593BC7" w:rsidRDefault="00593BC7" w:rsidP="00F1146A">
      <w:pPr>
        <w:pStyle w:val="NoSpacing"/>
      </w:pPr>
      <w:r>
        <w:t>246  * @suspend:    Called to put the device to sleep mode. Usually to a</w:t>
      </w:r>
    </w:p>
    <w:p w:rsidR="00593BC7" w:rsidRDefault="00593BC7" w:rsidP="00F1146A">
      <w:pPr>
        <w:pStyle w:val="NoSpacing"/>
      </w:pPr>
      <w:r>
        <w:t>247  *              low power state.</w:t>
      </w:r>
    </w:p>
    <w:p w:rsidR="00593BC7" w:rsidRDefault="00593BC7" w:rsidP="00F1146A">
      <w:pPr>
        <w:pStyle w:val="NoSpacing"/>
      </w:pPr>
      <w:r>
        <w:t>248  * @resume:     Called to bring a device from sleep mode.</w:t>
      </w:r>
    </w:p>
    <w:p w:rsidR="00593BC7" w:rsidRDefault="00593BC7" w:rsidP="00F1146A">
      <w:pPr>
        <w:pStyle w:val="NoSpacing"/>
      </w:pPr>
      <w:r>
        <w:t>249  * @groups:     Default attributes that get created by the driver core</w:t>
      </w:r>
    </w:p>
    <w:p w:rsidR="00593BC7" w:rsidRDefault="00593BC7" w:rsidP="00F1146A">
      <w:pPr>
        <w:pStyle w:val="NoSpacing"/>
      </w:pPr>
      <w:r>
        <w:t>250  *              automatically.</w:t>
      </w:r>
    </w:p>
    <w:p w:rsidR="00593BC7" w:rsidRDefault="00593BC7" w:rsidP="00F1146A">
      <w:pPr>
        <w:pStyle w:val="NoSpacing"/>
      </w:pPr>
      <w:r>
        <w:t>251  * @pm:         Power management operations of the device which matched</w:t>
      </w:r>
    </w:p>
    <w:p w:rsidR="00593BC7" w:rsidRDefault="00593BC7" w:rsidP="00F1146A">
      <w:pPr>
        <w:pStyle w:val="NoSpacing"/>
      </w:pPr>
      <w:r>
        <w:t>252  *              this driver.</w:t>
      </w:r>
    </w:p>
    <w:p w:rsidR="00593BC7" w:rsidRDefault="00593BC7" w:rsidP="00F1146A">
      <w:pPr>
        <w:pStyle w:val="NoSpacing"/>
      </w:pPr>
      <w:r>
        <w:t>253  * @p:          Driver core's private data, no one other than the driver</w:t>
      </w:r>
    </w:p>
    <w:p w:rsidR="00593BC7" w:rsidRDefault="00593BC7" w:rsidP="00F1146A">
      <w:pPr>
        <w:pStyle w:val="NoSpacing"/>
      </w:pPr>
      <w:r>
        <w:t>254  *              core can touch this.</w:t>
      </w:r>
    </w:p>
    <w:p w:rsidR="00593BC7" w:rsidRDefault="00593BC7" w:rsidP="00F1146A">
      <w:pPr>
        <w:pStyle w:val="NoSpacing"/>
      </w:pPr>
      <w:r>
        <w:t>255  *</w:t>
      </w:r>
    </w:p>
    <w:p w:rsidR="00593BC7" w:rsidRDefault="00593BC7" w:rsidP="00F1146A">
      <w:pPr>
        <w:pStyle w:val="NoSpacing"/>
      </w:pPr>
      <w:r>
        <w:t>256  * The device driver-model tracks all of the drivers known to the system.</w:t>
      </w:r>
    </w:p>
    <w:p w:rsidR="00593BC7" w:rsidRDefault="00593BC7" w:rsidP="00F1146A">
      <w:pPr>
        <w:pStyle w:val="NoSpacing"/>
      </w:pPr>
      <w:r>
        <w:t>257  * The main reason for this tracking is to enable the driver core to match</w:t>
      </w:r>
    </w:p>
    <w:p w:rsidR="00593BC7" w:rsidRDefault="00593BC7" w:rsidP="00F1146A">
      <w:pPr>
        <w:pStyle w:val="NoSpacing"/>
      </w:pPr>
      <w:r>
        <w:t>258  * up drivers with new devices. Once drivers are known objects within the</w:t>
      </w:r>
    </w:p>
    <w:p w:rsidR="00593BC7" w:rsidRDefault="00593BC7" w:rsidP="00F1146A">
      <w:pPr>
        <w:pStyle w:val="NoSpacing"/>
      </w:pPr>
      <w:r>
        <w:t>259  * system, however, a number of other things become possible. Device drivers</w:t>
      </w:r>
    </w:p>
    <w:p w:rsidR="00593BC7" w:rsidRDefault="00593BC7" w:rsidP="00F1146A">
      <w:pPr>
        <w:pStyle w:val="NoSpacing"/>
      </w:pPr>
      <w:r>
        <w:t>260  * can export information and configuration variables that are independent</w:t>
      </w:r>
    </w:p>
    <w:p w:rsidR="00593BC7" w:rsidRDefault="00593BC7" w:rsidP="00F1146A">
      <w:pPr>
        <w:pStyle w:val="NoSpacing"/>
      </w:pPr>
      <w:r>
        <w:t>261  * of any specific device.</w:t>
      </w:r>
    </w:p>
    <w:p w:rsidR="00593BC7" w:rsidRDefault="00593BC7" w:rsidP="00F1146A">
      <w:pPr>
        <w:pStyle w:val="NoSpacing"/>
      </w:pPr>
      <w:r>
        <w:t>262  */</w:t>
      </w:r>
    </w:p>
    <w:p w:rsidR="00593BC7" w:rsidRDefault="00593BC7" w:rsidP="00F1146A">
      <w:pPr>
        <w:pStyle w:val="NoSpacing"/>
      </w:pPr>
      <w:r>
        <w:t>263 struct device_driver {</w:t>
      </w:r>
    </w:p>
    <w:p w:rsidR="00593BC7" w:rsidRDefault="00593BC7" w:rsidP="00F1146A">
      <w:pPr>
        <w:pStyle w:val="NoSpacing"/>
      </w:pPr>
      <w:r>
        <w:t>264         const char              *name;</w:t>
      </w:r>
    </w:p>
    <w:p w:rsidR="00593BC7" w:rsidRDefault="00593BC7" w:rsidP="00F1146A">
      <w:pPr>
        <w:pStyle w:val="NoSpacing"/>
      </w:pPr>
      <w:r>
        <w:t>265         struct bus_type         *bus;</w:t>
      </w:r>
    </w:p>
    <w:p w:rsidR="00593BC7" w:rsidRDefault="00593BC7" w:rsidP="00F1146A">
      <w:pPr>
        <w:pStyle w:val="NoSpacing"/>
      </w:pPr>
      <w:r>
        <w:t xml:space="preserve">266 </w:t>
      </w:r>
    </w:p>
    <w:p w:rsidR="00593BC7" w:rsidRDefault="00593BC7" w:rsidP="00F1146A">
      <w:pPr>
        <w:pStyle w:val="NoSpacing"/>
      </w:pPr>
      <w:r>
        <w:t>267         struct module           *owner;</w:t>
      </w:r>
    </w:p>
    <w:p w:rsidR="00593BC7" w:rsidRDefault="00593BC7" w:rsidP="00F1146A">
      <w:pPr>
        <w:pStyle w:val="NoSpacing"/>
      </w:pPr>
      <w:r>
        <w:t>268         const char              *mod_name;      /* used for built-in modules */</w:t>
      </w:r>
    </w:p>
    <w:p w:rsidR="00593BC7" w:rsidRDefault="00593BC7" w:rsidP="00F1146A">
      <w:pPr>
        <w:pStyle w:val="NoSpacing"/>
      </w:pPr>
      <w:r>
        <w:t xml:space="preserve">269 </w:t>
      </w:r>
    </w:p>
    <w:p w:rsidR="00593BC7" w:rsidRDefault="00593BC7" w:rsidP="00F1146A">
      <w:pPr>
        <w:pStyle w:val="NoSpacing"/>
      </w:pPr>
      <w:r>
        <w:t>270         bool suppress_bind_attrs;       /* disables bind/unbind via sysfs */</w:t>
      </w:r>
    </w:p>
    <w:p w:rsidR="00593BC7" w:rsidRDefault="00593BC7" w:rsidP="00F1146A">
      <w:pPr>
        <w:pStyle w:val="NoSpacing"/>
      </w:pPr>
      <w:r>
        <w:t>271         enum probe_type probe_type;</w:t>
      </w:r>
    </w:p>
    <w:p w:rsidR="00593BC7" w:rsidRDefault="00593BC7" w:rsidP="00F1146A">
      <w:pPr>
        <w:pStyle w:val="NoSpacing"/>
      </w:pPr>
      <w:r>
        <w:t xml:space="preserve">272 </w:t>
      </w:r>
    </w:p>
    <w:p w:rsidR="00593BC7" w:rsidRDefault="00593BC7" w:rsidP="00F1146A">
      <w:pPr>
        <w:pStyle w:val="NoSpacing"/>
      </w:pPr>
      <w:r>
        <w:t>273         const struct of_device_id       *of_match_table;</w:t>
      </w:r>
    </w:p>
    <w:p w:rsidR="00593BC7" w:rsidRDefault="00593BC7" w:rsidP="00F1146A">
      <w:pPr>
        <w:pStyle w:val="NoSpacing"/>
      </w:pPr>
      <w:r>
        <w:t>274         const struct acpi_device_id     *acpi_match_table;</w:t>
      </w:r>
    </w:p>
    <w:p w:rsidR="00593BC7" w:rsidRDefault="00593BC7" w:rsidP="00F1146A">
      <w:pPr>
        <w:pStyle w:val="NoSpacing"/>
      </w:pPr>
      <w:r>
        <w:t xml:space="preserve">275 </w:t>
      </w:r>
    </w:p>
    <w:p w:rsidR="00593BC7" w:rsidRDefault="00593BC7" w:rsidP="00F1146A">
      <w:pPr>
        <w:pStyle w:val="NoSpacing"/>
      </w:pPr>
      <w:r>
        <w:t>276         int (*probe) (struct device *dev);</w:t>
      </w:r>
    </w:p>
    <w:p w:rsidR="00593BC7" w:rsidRDefault="00593BC7" w:rsidP="00F1146A">
      <w:pPr>
        <w:pStyle w:val="NoSpacing"/>
      </w:pPr>
      <w:r>
        <w:t>277         int (*remove) (struct device *dev);</w:t>
      </w:r>
    </w:p>
    <w:p w:rsidR="00593BC7" w:rsidRDefault="00593BC7" w:rsidP="00F1146A">
      <w:pPr>
        <w:pStyle w:val="NoSpacing"/>
      </w:pPr>
      <w:r>
        <w:t>278         void (*shutdown) (struct device *dev);</w:t>
      </w:r>
    </w:p>
    <w:p w:rsidR="00593BC7" w:rsidRDefault="00593BC7" w:rsidP="00F1146A">
      <w:pPr>
        <w:pStyle w:val="NoSpacing"/>
      </w:pPr>
      <w:r>
        <w:t>279         int (*suspend) (struct device *dev, pm_message_t state);</w:t>
      </w:r>
    </w:p>
    <w:p w:rsidR="00593BC7" w:rsidRDefault="00593BC7" w:rsidP="00F1146A">
      <w:pPr>
        <w:pStyle w:val="NoSpacing"/>
      </w:pPr>
      <w:r>
        <w:t>280         int (*resume) (struct device *dev);</w:t>
      </w:r>
    </w:p>
    <w:p w:rsidR="00593BC7" w:rsidRDefault="00593BC7" w:rsidP="00F1146A">
      <w:pPr>
        <w:pStyle w:val="NoSpacing"/>
      </w:pPr>
      <w:r>
        <w:t>281         const struct attribute_group **groups;</w:t>
      </w:r>
    </w:p>
    <w:p w:rsidR="00593BC7" w:rsidRDefault="00593BC7" w:rsidP="00F1146A">
      <w:pPr>
        <w:pStyle w:val="NoSpacing"/>
      </w:pPr>
      <w:r>
        <w:t xml:space="preserve">282 </w:t>
      </w:r>
    </w:p>
    <w:p w:rsidR="00593BC7" w:rsidRDefault="00593BC7" w:rsidP="00F1146A">
      <w:pPr>
        <w:pStyle w:val="NoSpacing"/>
      </w:pPr>
      <w:r>
        <w:t>283         const struct dev_pm_ops *pm;</w:t>
      </w:r>
    </w:p>
    <w:p w:rsidR="00593BC7" w:rsidRDefault="00593BC7" w:rsidP="00F1146A">
      <w:pPr>
        <w:pStyle w:val="NoSpacing"/>
      </w:pPr>
      <w:r>
        <w:t xml:space="preserve">284 </w:t>
      </w:r>
    </w:p>
    <w:p w:rsidR="00593BC7" w:rsidRDefault="00593BC7" w:rsidP="00F1146A">
      <w:pPr>
        <w:pStyle w:val="NoSpacing"/>
      </w:pPr>
      <w:r>
        <w:t>285         struct driver_private *p;</w:t>
      </w:r>
    </w:p>
    <w:p w:rsidR="00593BC7" w:rsidRDefault="00593BC7" w:rsidP="00F1146A">
      <w:pPr>
        <w:pStyle w:val="NoSpacing"/>
      </w:pPr>
      <w:r>
        <w:t>286 };</w:t>
      </w:r>
    </w:p>
    <w:p w:rsidR="00593BC7" w:rsidRPr="000960B8" w:rsidRDefault="00593BC7" w:rsidP="00F1146A">
      <w:pPr>
        <w:pStyle w:val="NoSpacing"/>
      </w:pPr>
    </w:p>
    <w:p w:rsidR="00593BC7" w:rsidRPr="00BA48A2" w:rsidRDefault="00593BC7" w:rsidP="00BA48A2">
      <w:pPr>
        <w:pStyle w:val="Heading2"/>
      </w:pPr>
      <w:bookmarkStart w:id="17" w:name="_Toc476303297"/>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Heading2"/>
      </w:pPr>
      <w:bookmarkStart w:id="18" w:name="_Toc476303298"/>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593BC7" w:rsidP="00187071">
      <w:r>
        <w:rPr>
          <w:noProof/>
        </w:rPr>
        <w:pict>
          <v:shape id="图片 6" o:spid="_x0000_i1026" type="#_x0000_t75" alt="http://pic002.cnblogs.com/images/2012/314660/2012012909402335.gif" style="width:366.75pt;height:264.75pt;visibility:visible">
            <v:imagedata r:id="rId16" o:title=""/>
          </v:shape>
        </w:pict>
      </w:r>
    </w:p>
    <w:p w:rsidR="00593BC7" w:rsidRPr="00BA48A2" w:rsidRDefault="00593BC7" w:rsidP="00187071"/>
    <w:p w:rsidR="00593BC7" w:rsidRPr="00BA48A2" w:rsidRDefault="00593BC7" w:rsidP="00BA48A2">
      <w:r w:rsidRPr="00BA48A2">
        <w:rPr>
          <w:rFonts w:hint="eastAsia"/>
        </w:rPr>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593BC7" w:rsidP="00187071">
      <w:r>
        <w:rPr>
          <w:noProof/>
        </w:rPr>
        <w:pict>
          <v:shape id="图片 5" o:spid="_x0000_i1027" type="#_x0000_t75" alt="http://pic002.cnblogs.com/images/2012/314660/2012012909420396.gif" style="width:425.25pt;height:306.75pt;visibility:visible">
            <v:imagedata r:id="rId17"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593BC7" w:rsidP="00187071">
      <w:r>
        <w:rPr>
          <w:noProof/>
        </w:rPr>
        <w:pict>
          <v:shape id="图片 4" o:spid="_x0000_i1028" type="#_x0000_t75" alt="http://pic002.cnblogs.com/images/2012/314660/2012012909435638.gif" style="width:454.5pt;height:447pt;visibility:visible">
            <v:imagedata r:id="rId18"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593BC7" w:rsidP="00187071">
      <w:pPr>
        <w:widowControl/>
        <w:shd w:val="clear" w:color="auto" w:fill="FFFFFF"/>
        <w:spacing w:before="75" w:after="75" w:line="390" w:lineRule="atLeast"/>
        <w:jc w:val="left"/>
        <w:rPr>
          <w:rFonts w:ascii="宋体" w:cs="宋体"/>
          <w:kern w:val="0"/>
          <w:sz w:val="24"/>
          <w:szCs w:val="24"/>
        </w:rPr>
      </w:pPr>
      <w:r w:rsidRPr="00F2725B">
        <w:rPr>
          <w:rFonts w:ascii="宋体" w:cs="宋体"/>
          <w:noProof/>
          <w:kern w:val="0"/>
          <w:sz w:val="24"/>
          <w:szCs w:val="24"/>
        </w:rPr>
        <w:pict>
          <v:shape id="图片 7" o:spid="_x0000_i1029" type="#_x0000_t75" alt="http://pic002.cnblogs.com/images/2012/314660/2012012916274738.jpg" style="width:411pt;height:174pt;visibility:visible">
            <v:imagedata r:id="rId19"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593BC7" w:rsidP="00676585">
      <w:pPr>
        <w:widowControl/>
        <w:shd w:val="clear" w:color="auto" w:fill="FFFFFF"/>
        <w:spacing w:before="75" w:after="75" w:line="390" w:lineRule="atLeast"/>
        <w:jc w:val="left"/>
        <w:rPr>
          <w:rFonts w:ascii="宋体" w:cs="宋体"/>
          <w:kern w:val="0"/>
          <w:sz w:val="24"/>
          <w:szCs w:val="24"/>
        </w:rPr>
      </w:pPr>
      <w:r w:rsidRPr="00F2725B">
        <w:rPr>
          <w:rFonts w:ascii="宋体" w:cs="宋体"/>
          <w:noProof/>
          <w:kern w:val="0"/>
          <w:sz w:val="24"/>
          <w:szCs w:val="24"/>
        </w:rPr>
        <w:pict>
          <v:shape id="图片 8" o:spid="_x0000_i1030" type="#_x0000_t75" alt="http://pic002.cnblogs.com/images/2012/314660/2012012916304854.jpg" style="width:274.5pt;height:207pt;visibility:visible">
            <v:imagedata r:id="rId20" o:title=""/>
          </v:shape>
        </w:pict>
      </w:r>
    </w:p>
    <w:p w:rsidR="00593BC7" w:rsidRPr="00BA48A2" w:rsidRDefault="00593BC7" w:rsidP="007E5EDF">
      <w:pPr>
        <w:rPr>
          <w:rStyle w:val="Heading3Char"/>
        </w:rPr>
      </w:pPr>
    </w:p>
    <w:p w:rsidR="00593BC7" w:rsidRPr="00BA48A2" w:rsidRDefault="00593BC7" w:rsidP="00BA48A2">
      <w:pPr>
        <w:pStyle w:val="Heading2"/>
        <w:rPr>
          <w:rStyle w:val="Heading3Char"/>
          <w:b/>
          <w:bCs/>
        </w:rPr>
      </w:pPr>
      <w:bookmarkStart w:id="19" w:name="_Toc476303299"/>
      <w:r w:rsidRPr="00BA48A2">
        <w:rPr>
          <w:rStyle w:val="Heading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Heading2"/>
      </w:pPr>
      <w:bookmarkStart w:id="20" w:name="_Toc476303300"/>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NoSpacing"/>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Pr="00BA48A2" w:rsidRDefault="00593BC7" w:rsidP="00BA48A2">
      <w:pPr>
        <w:pStyle w:val="Heading1"/>
      </w:pPr>
      <w:bookmarkStart w:id="21" w:name="_Toc476303301"/>
      <w:r w:rsidRPr="00BA48A2">
        <w:rPr>
          <w:rFonts w:hint="eastAsia"/>
        </w:rPr>
        <w:t>最小子系统</w:t>
      </w:r>
      <w:r w:rsidRPr="00BA48A2">
        <w:t>+ramdisk+initrd+</w:t>
      </w:r>
      <w:r w:rsidRPr="00BA48A2">
        <w:rPr>
          <w:rFonts w:hint="eastAsia"/>
        </w:rPr>
        <w:t>系统启动过程</w:t>
      </w:r>
      <w:bookmarkEnd w:id="21"/>
    </w:p>
    <w:p w:rsidR="00593BC7" w:rsidRPr="00BA48A2" w:rsidRDefault="00593BC7" w:rsidP="00BA48A2">
      <w:pPr>
        <w:pStyle w:val="Heading2"/>
      </w:pPr>
      <w:bookmarkStart w:id="22" w:name="_Toc476303302"/>
      <w:r w:rsidRPr="00BA48A2">
        <w:t>ramdisk+initrd</w:t>
      </w:r>
      <w:bookmarkEnd w:id="22"/>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593BC7" w:rsidP="00C17442">
      <w:r>
        <w:rPr>
          <w:noProof/>
        </w:rPr>
        <w:pict>
          <v:shape id="图片 10" o:spid="_x0000_i1031" type="#_x0000_t75" alt="http://blog.chinaunix.net/attachment/201303/23/23069658_1364022276448d.gif" style="width:147pt;height:281.25pt;visibility:visible">
            <v:imagedata r:id="rId21" o:title=""/>
          </v:shape>
        </w:pict>
      </w:r>
    </w:p>
    <w:p w:rsidR="00593BC7" w:rsidRPr="00BA48A2" w:rsidRDefault="00593BC7" w:rsidP="00BA48A2"/>
    <w:p w:rsidR="00593BC7" w:rsidRPr="00BA48A2" w:rsidRDefault="00593BC7" w:rsidP="00403850">
      <w:pPr>
        <w:pStyle w:val="Heading3"/>
      </w:pPr>
      <w:bookmarkStart w:id="23" w:name="_Toc476303303"/>
      <w:r w:rsidRPr="00BA48A2">
        <w:t>BIOS(Basic Input Output System)</w:t>
      </w:r>
      <w:bookmarkEnd w:id="23"/>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Heading3"/>
      </w:pPr>
      <w:bookmarkStart w:id="24" w:name="_Toc476303304"/>
      <w:r w:rsidRPr="00BA48A2">
        <w:rPr>
          <w:rFonts w:hint="eastAsia"/>
        </w:rPr>
        <w:t>系统引导</w:t>
      </w:r>
      <w:bookmarkEnd w:id="24"/>
    </w:p>
    <w:p w:rsidR="00593BC7" w:rsidRPr="00BA48A2" w:rsidRDefault="00593BC7" w:rsidP="00BA48A2">
      <w:pPr>
        <w:rPr>
          <w:b/>
        </w:rPr>
      </w:pPr>
      <w:bookmarkStart w:id="25" w:name="_Toc476303305"/>
      <w:r w:rsidRPr="00403850">
        <w:rPr>
          <w:rStyle w:val="Heading3Char"/>
        </w:rPr>
        <w:t>MBR</w:t>
      </w:r>
      <w:bookmarkEnd w:id="25"/>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593BC7" w:rsidP="00BC36E2">
      <w:pPr>
        <w:widowControl/>
        <w:shd w:val="clear" w:color="auto" w:fill="FFFFFF"/>
        <w:spacing w:before="0" w:after="0" w:line="390" w:lineRule="atLeast"/>
        <w:jc w:val="center"/>
      </w:pPr>
      <w:r>
        <w:rPr>
          <w:noProof/>
        </w:rPr>
        <w:pict>
          <v:shape id="图片 12" o:spid="_x0000_i1032" type="#_x0000_t75" alt="http://blog.chinaunix.net/attachment/201303/23/23069658_1364022306CqJH.gif" style="width:320.25pt;height:218.25pt;visibility:visible">
            <v:imagedata r:id="rId22"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r w:rsidRPr="00E02DF7">
        <w:rPr>
          <w:rStyle w:val="Heading3Char"/>
        </w:rPr>
        <w:t>grub</w:t>
      </w:r>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593BC7" w:rsidP="00BC36E2">
      <w:pPr>
        <w:rPr>
          <w:noProof/>
        </w:rPr>
      </w:pPr>
      <w:r>
        <w:rPr>
          <w:noProof/>
        </w:rPr>
        <w:pict>
          <v:shape id="图片 13" o:spid="_x0000_i1033" type="#_x0000_t75" alt="Linux系统启动过程详解" style="width:277.5pt;height:148.5pt;visibility:visible">
            <v:imagedata r:id="rId23"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593BC7" w:rsidP="00C17442">
      <w:r>
        <w:rPr>
          <w:noProof/>
        </w:rPr>
        <w:pict>
          <v:shape id="图片 11" o:spid="_x0000_i1034" type="#_x0000_t75" alt="http://album.sina.com.cn/pic/003E0ziMty71l8BWmO5b9" style="width:412.5pt;height:124.5pt;visibility:visible">
            <v:imagedata r:id="rId24"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Heading3"/>
      </w:pPr>
      <w:bookmarkStart w:id="26" w:name="_Toc476303306"/>
      <w:r>
        <w:rPr>
          <w:rFonts w:hint="eastAsia"/>
        </w:rPr>
        <w:t>关于</w:t>
      </w:r>
      <w:r>
        <w:t>boot.img</w:t>
      </w:r>
      <w:r>
        <w:rPr>
          <w:rFonts w:hint="eastAsia"/>
        </w:rPr>
        <w:t>解压缩以后就是</w:t>
      </w:r>
      <w:r>
        <w:t>kernel+ramdisk.gz</w:t>
      </w:r>
      <w:r>
        <w:rPr>
          <w:rFonts w:hint="eastAsia"/>
        </w:rPr>
        <w:t>两个文件</w:t>
      </w:r>
      <w:bookmarkEnd w:id="26"/>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593BC7" w:rsidP="00AF2976">
      <w:r>
        <w:rPr>
          <w:noProof/>
        </w:rPr>
        <w:pict>
          <v:shape id="图片 33" o:spid="_x0000_i1035" type="#_x0000_t75" alt="http://img0.tuicool.com/M3EN7r.jpg!web" style="width:412.5pt;height:309.75pt;visibility:visible">
            <v:imagedata r:id="rId25"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593BC7" w:rsidP="00BA48A2">
      <w:r>
        <w:rPr>
          <w:noProof/>
        </w:rPr>
        <w:pict>
          <v:shape id="图片 32" o:spid="_x0000_i1036" type="#_x0000_t75" alt="http://images2015.cnblogs.com/blog/693008/201605/693008-20160503102723794-647824533.png" style="width:407.25pt;height:117pt;visibility:visible">
            <v:imagedata r:id="rId26"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593BC7" w:rsidRPr="000117FF" w:rsidRDefault="00593BC7" w:rsidP="00BA48A2">
      <w:r>
        <w:rPr>
          <w:noProof/>
        </w:rPr>
        <w:pict>
          <v:shape id="图片 22" o:spid="_x0000_s1027" type="#_x0000_t75" alt="http://space.itpub.net/attachments/2010/11/8111049_201011240930461.jpg" style="position:absolute;left:0;text-align:left;margin-left:0;margin-top:5.95pt;width:459.5pt;height:705.25pt;z-index:251657216;visibility:visible;mso-position-horizontal:center">
            <v:imagedata r:id="rId27" o:title=""/>
            <w10:wrap type="topAndBottom"/>
          </v:shape>
        </w:pict>
      </w:r>
    </w:p>
    <w:p w:rsidR="00593BC7" w:rsidRPr="00BA48A2" w:rsidRDefault="00593BC7" w:rsidP="00BA48A2">
      <w:pPr>
        <w:pStyle w:val="Heading2"/>
      </w:pPr>
      <w:bookmarkStart w:id="27" w:name="_Toc476303307"/>
      <w:r w:rsidRPr="00BA48A2">
        <w:rPr>
          <w:rFonts w:hint="eastAsia"/>
        </w:rPr>
        <w:t>参考资料</w:t>
      </w:r>
      <w:bookmarkEnd w:id="27"/>
    </w:p>
    <w:p w:rsidR="00593BC7" w:rsidRPr="00BA48A2" w:rsidRDefault="00593BC7" w:rsidP="00BA48A2">
      <w:hyperlink r:id="rId28" w:history="1">
        <w:r w:rsidRPr="00BA48A2">
          <w:t>http://blog.chinaunix.net/uid-23069658-id-3142047.html</w:t>
        </w:r>
      </w:hyperlink>
    </w:p>
    <w:p w:rsidR="00593BC7" w:rsidRPr="00BA48A2" w:rsidRDefault="00593BC7" w:rsidP="00BA48A2">
      <w:hyperlink r:id="rId29" w:history="1">
        <w:r w:rsidRPr="00BA48A2">
          <w:t>http://blog.sina.com.cn/s/blog_c70e10380102w9b5.html</w:t>
        </w:r>
      </w:hyperlink>
    </w:p>
    <w:p w:rsidR="00593BC7" w:rsidRPr="00BA48A2" w:rsidRDefault="00593BC7" w:rsidP="00BA48A2">
      <w:hyperlink r:id="rId30" w:history="1">
        <w:r w:rsidRPr="00BA48A2">
          <w:t>http://blog.csdn.net/miss_acha/article/details/50004717</w:t>
        </w:r>
      </w:hyperlink>
    </w:p>
    <w:p w:rsidR="00593BC7" w:rsidRDefault="00593BC7" w:rsidP="00BA48A2">
      <w:hyperlink r:id="rId31" w:history="1">
        <w:r w:rsidRPr="00BA48A2">
          <w:t>http://www.2cto.com/os/201603/494064.html</w:t>
        </w:r>
      </w:hyperlink>
    </w:p>
    <w:p w:rsidR="00593BC7" w:rsidRPr="00BA48A2" w:rsidRDefault="00593BC7" w:rsidP="00BA48A2">
      <w:r w:rsidRPr="000117FF">
        <w:t>http://blog.itpub.net/8111049/viewspace-680043</w:t>
      </w:r>
    </w:p>
    <w:p w:rsidR="00593BC7" w:rsidRPr="00BA48A2" w:rsidRDefault="00593BC7" w:rsidP="00BA48A2">
      <w:hyperlink r:id="rId32" w:history="1">
        <w:r w:rsidRPr="00BA48A2">
          <w:t>http://www.ibm.com/developerworks/cn/linux/l-initrd.html</w:t>
        </w:r>
      </w:hyperlink>
    </w:p>
    <w:p w:rsidR="00593BC7" w:rsidRDefault="00593BC7" w:rsidP="004A3C36">
      <w:hyperlink r:id="rId33" w:history="1">
        <w:r w:rsidRPr="000D38C3">
          <w:rPr>
            <w:rStyle w:val="Hyperlink"/>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Pr="00BA48A2" w:rsidRDefault="00593BC7"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Pr="00BA48A2" w:rsidRDefault="00593BC7" w:rsidP="00D2534D"/>
    <w:p w:rsidR="00593BC7" w:rsidRPr="00BA48A2" w:rsidRDefault="00593BC7" w:rsidP="00BA48A2">
      <w:pPr>
        <w:pStyle w:val="Heading1"/>
      </w:pPr>
      <w:bookmarkStart w:id="28" w:name="_Toc476303308"/>
      <w:r w:rsidRPr="00BA48A2">
        <w:t>Paltform</w:t>
      </w:r>
      <w:bookmarkEnd w:id="28"/>
    </w:p>
    <w:p w:rsidR="00593BC7" w:rsidRPr="00BA48A2" w:rsidRDefault="00593BC7" w:rsidP="00BA48A2">
      <w:pPr>
        <w:pStyle w:val="Heading2"/>
      </w:pPr>
      <w:bookmarkStart w:id="29" w:name="_Toc476303309"/>
      <w:r w:rsidRPr="00BA48A2">
        <w:t>Platform</w:t>
      </w:r>
      <w:r w:rsidRPr="00BA48A2">
        <w:rPr>
          <w:rFonts w:hint="eastAsia"/>
        </w:rPr>
        <w:t>设备驱动</w:t>
      </w:r>
      <w:bookmarkEnd w:id="29"/>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Heading2"/>
      </w:pPr>
      <w:bookmarkStart w:id="30" w:name="_Toc476303310"/>
      <w:r w:rsidRPr="00BA48A2">
        <w:t>Platform</w:t>
      </w:r>
      <w:r w:rsidRPr="00BA48A2">
        <w:rPr>
          <w:rFonts w:hint="eastAsia"/>
        </w:rPr>
        <w:t>模块的软件架构</w:t>
      </w:r>
      <w:bookmarkEnd w:id="30"/>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593BC7" w:rsidP="00DE2B81">
      <w:r>
        <w:rPr>
          <w:noProof/>
        </w:rPr>
        <w:pict>
          <v:shape id="图片 2" o:spid="_x0000_i1037" type="#_x0000_t75" alt="Platform设备软件架构" style="width:403.5pt;height:199.5pt;visibility:visible">
            <v:imagedata r:id="rId34"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Heading2"/>
      </w:pPr>
      <w:bookmarkStart w:id="31" w:name="_Toc476303311"/>
      <w:r w:rsidRPr="00BA48A2">
        <w:t>Platform</w:t>
      </w:r>
      <w:r w:rsidRPr="00BA48A2">
        <w:rPr>
          <w:rFonts w:hint="eastAsia"/>
        </w:rPr>
        <w:t>模块向其它模块提供的</w:t>
      </w:r>
      <w:r w:rsidRPr="00BA48A2">
        <w:t>API</w:t>
      </w:r>
      <w:r w:rsidRPr="00BA48A2">
        <w:rPr>
          <w:rFonts w:hint="eastAsia"/>
        </w:rPr>
        <w:t>汇整</w:t>
      </w:r>
      <w:bookmarkEnd w:id="31"/>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35" w:history="1">
        <w:r w:rsidRPr="00BA48A2">
          <w:t>http://www.wowotech.net/device_model/platform_device.html</w:t>
        </w:r>
      </w:hyperlink>
    </w:p>
    <w:p w:rsidR="00593BC7" w:rsidRPr="00BA48A2" w:rsidRDefault="00593BC7" w:rsidP="00BA48A2">
      <w:pPr>
        <w:pStyle w:val="Heading2"/>
      </w:pPr>
      <w:bookmarkStart w:id="32" w:name="_Toc476303312"/>
      <w:r w:rsidRPr="00BA48A2">
        <w:rPr>
          <w:rFonts w:hint="eastAsia"/>
        </w:rPr>
        <w:t>总结大多数驱动框架</w:t>
      </w:r>
      <w:bookmarkEnd w:id="32"/>
    </w:p>
    <w:p w:rsidR="00593BC7" w:rsidRPr="00BA48A2" w:rsidRDefault="00593BC7" w:rsidP="00BA48A2">
      <w:pPr>
        <w:pStyle w:val="Heading2"/>
      </w:pPr>
      <w:bookmarkStart w:id="33" w:name="_Toc476303313"/>
      <w:r w:rsidRPr="00BA48A2">
        <w:t>Platform led</w:t>
      </w:r>
      <w:r w:rsidRPr="00BA48A2">
        <w:rPr>
          <w:rFonts w:hint="eastAsia"/>
        </w:rPr>
        <w:t>驱动</w:t>
      </w:r>
      <w:bookmarkEnd w:id="33"/>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Heading2"/>
      </w:pPr>
      <w:bookmarkStart w:id="34" w:name="_Toc476303314"/>
      <w:r w:rsidRPr="00BA48A2">
        <w:t>Platform input</w:t>
      </w:r>
      <w:r w:rsidRPr="00BA48A2">
        <w:rPr>
          <w:rFonts w:hint="eastAsia"/>
        </w:rPr>
        <w:t>驱动</w:t>
      </w:r>
      <w:bookmarkEnd w:id="34"/>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Heading2"/>
      </w:pPr>
      <w:bookmarkStart w:id="35" w:name="_Toc476303315"/>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5"/>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Heading2"/>
      </w:pPr>
      <w:bookmarkStart w:id="36" w:name="_Toc476303316"/>
      <w:r w:rsidRPr="00BA48A2">
        <w:t>Platform spi</w:t>
      </w:r>
      <w:r w:rsidRPr="00BA48A2">
        <w:rPr>
          <w:rFonts w:hint="eastAsia"/>
        </w:rPr>
        <w:t>驱动</w:t>
      </w:r>
      <w:bookmarkEnd w:id="36"/>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Heading2"/>
      </w:pPr>
      <w:bookmarkStart w:id="37" w:name="_Toc476303317"/>
      <w:r w:rsidRPr="00BA48A2">
        <w:rPr>
          <w:rFonts w:hint="eastAsia"/>
        </w:rPr>
        <w:t>参考</w:t>
      </w:r>
      <w:r>
        <w:rPr>
          <w:rFonts w:hint="eastAsia"/>
        </w:rPr>
        <w:t>资料</w:t>
      </w:r>
      <w:bookmarkEnd w:id="37"/>
    </w:p>
    <w:p w:rsidR="00593BC7" w:rsidRPr="00BA48A2" w:rsidRDefault="00593BC7" w:rsidP="00886D1A">
      <w:hyperlink r:id="rId36" w:history="1">
        <w:r w:rsidRPr="00BA48A2">
          <w:t>http://blog.chinaunix.net/uid-27041925-id-3884955.html</w:t>
        </w:r>
      </w:hyperlink>
    </w:p>
    <w:p w:rsidR="00593BC7" w:rsidRPr="00BA48A2" w:rsidRDefault="00593BC7" w:rsidP="00886D1A">
      <w:hyperlink r:id="rId37" w:history="1">
        <w:r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Heading1"/>
      </w:pPr>
      <w:bookmarkStart w:id="38" w:name="_Toc476303318"/>
      <w:r w:rsidRPr="00BA48A2">
        <w:rPr>
          <w:rFonts w:hint="eastAsia"/>
        </w:rPr>
        <w:t>中断子系统</w:t>
      </w:r>
      <w:bookmarkEnd w:id="38"/>
    </w:p>
    <w:p w:rsidR="00593BC7" w:rsidRPr="00BA48A2" w:rsidRDefault="00593BC7" w:rsidP="00BA48A2">
      <w:pPr>
        <w:pStyle w:val="Heading2"/>
      </w:pPr>
      <w:bookmarkStart w:id="39" w:name="_Toc476303319"/>
      <w:r w:rsidRPr="00BA48A2">
        <w:rPr>
          <w:rFonts w:hint="eastAsia"/>
        </w:rPr>
        <w:t>中断</w:t>
      </w:r>
      <w:bookmarkEnd w:id="39"/>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F2725B">
        <w:rPr>
          <w:rFonts w:ascii="Arial" w:hAnsi="Arial" w:cs="Arial"/>
          <w:noProof/>
          <w:kern w:val="0"/>
          <w:szCs w:val="21"/>
        </w:rPr>
        <w:pict>
          <v:shape id="图片 9" o:spid="_x0000_i1038" type="#_x0000_t75" alt="http://my.csdn.net/uploads/201204/10/1334045545_7171.PNG" style="width:328.5pt;height:179.25pt;visibility:visible">
            <v:imagedata r:id="rId38"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Vector Interrupt 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Heading2"/>
      </w:pPr>
      <w:bookmarkStart w:id="40" w:name="_Toc476303320"/>
      <w:r w:rsidRPr="00BA48A2">
        <w:t>IRQ</w:t>
      </w:r>
      <w:r w:rsidRPr="00BA48A2">
        <w:rPr>
          <w:rFonts w:hint="eastAsia"/>
        </w:rPr>
        <w:t>编号</w:t>
      </w:r>
      <w:bookmarkEnd w:id="40"/>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Heading2"/>
      </w:pPr>
      <w:bookmarkStart w:id="41" w:name="_Toc476303321"/>
      <w:r w:rsidRPr="00BA48A2">
        <w:rPr>
          <w:rFonts w:hint="eastAsia"/>
        </w:rPr>
        <w:t>中断处理程序</w:t>
      </w:r>
      <w:bookmarkEnd w:id="41"/>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Heading2"/>
      </w:pPr>
      <w:bookmarkStart w:id="42" w:name="_Toc476303322"/>
      <w:r>
        <w:rPr>
          <w:rFonts w:hint="eastAsia"/>
        </w:rPr>
        <w:t>上</w:t>
      </w:r>
      <w:r w:rsidRPr="00BA48A2">
        <w:rPr>
          <w:rFonts w:hint="eastAsia"/>
        </w:rPr>
        <w:t>半部与下半部</w:t>
      </w:r>
      <w:bookmarkEnd w:id="42"/>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Heading2"/>
      </w:pPr>
      <w:bookmarkStart w:id="43" w:name="_Toc476303323"/>
      <w:r w:rsidRPr="00BA48A2">
        <w:rPr>
          <w:rFonts w:hint="eastAsia"/>
        </w:rPr>
        <w:t>在驱动程序中申请中断</w:t>
      </w:r>
      <w:bookmarkEnd w:id="43"/>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593BC7" w:rsidP="00504ADD">
      <w:pPr>
        <w:rPr>
          <w:rFonts w:ascii="Arial" w:hAnsi="Arial" w:cs="Arial"/>
          <w:kern w:val="0"/>
          <w:szCs w:val="21"/>
        </w:rPr>
      </w:pPr>
      <w:r w:rsidRPr="00F2725B">
        <w:rPr>
          <w:rFonts w:ascii="Arial" w:hAnsi="Arial" w:cs="Arial"/>
          <w:noProof/>
          <w:kern w:val="0"/>
          <w:szCs w:val="21"/>
        </w:rPr>
        <w:pict>
          <v:shape id="图片 14" o:spid="_x0000_i1039" type="#_x0000_t75" style="width:414pt;height:78pt;visibility:visible">
            <v:imagedata r:id="rId39"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Strong"/>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Strong"/>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E71C4D">
      <w:pPr>
        <w:ind w:firstLineChars="300" w:firstLine="31680"/>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Heading2"/>
      </w:pPr>
      <w:bookmarkStart w:id="44" w:name="_Toc476303324"/>
      <w:r>
        <w:t>flags:</w:t>
      </w:r>
      <w:r>
        <w:rPr>
          <w:rFonts w:hint="eastAsia"/>
        </w:rPr>
        <w:t>与中断相关的标志</w:t>
      </w:r>
      <w:bookmarkEnd w:id="44"/>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t>的标志。）</w:t>
      </w:r>
    </w:p>
    <w:p w:rsidR="00593BC7" w:rsidRPr="00BA48A2" w:rsidRDefault="00593BC7" w:rsidP="00BA48A2">
      <w:pPr>
        <w:pStyle w:val="Heading2"/>
      </w:pPr>
      <w:bookmarkStart w:id="45" w:name="_Toc476303325"/>
      <w:r w:rsidRPr="00BA48A2">
        <w:rPr>
          <w:rStyle w:val="Heading3Char"/>
          <w:b/>
          <w:bCs/>
        </w:rPr>
        <w:t>request_threaded_irq</w:t>
      </w:r>
      <w:r w:rsidRPr="00BA48A2">
        <w:rPr>
          <w:rStyle w:val="Heading3Char"/>
          <w:rFonts w:hint="eastAsia"/>
          <w:b/>
          <w:bCs/>
        </w:rPr>
        <w:t>的工作流程</w:t>
      </w:r>
      <w:bookmarkEnd w:id="45"/>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593BC7" w:rsidP="00504ADD">
      <w:pPr>
        <w:widowControl/>
        <w:shd w:val="clear" w:color="auto" w:fill="FFFFFF"/>
        <w:spacing w:before="100" w:beforeAutospacing="1" w:after="100" w:afterAutospacing="1" w:line="390" w:lineRule="atLeast"/>
        <w:jc w:val="left"/>
        <w:rPr>
          <w:rFonts w:ascii="Arial" w:hAnsi="Arial" w:cs="Arial"/>
          <w:kern w:val="0"/>
          <w:szCs w:val="21"/>
        </w:rPr>
      </w:pPr>
      <w:r w:rsidRPr="00F2725B">
        <w:rPr>
          <w:rFonts w:ascii="Arial" w:hAnsi="Arial" w:cs="Arial"/>
          <w:noProof/>
          <w:kern w:val="0"/>
          <w:szCs w:val="21"/>
        </w:rPr>
        <w:pict>
          <v:shape id="图片 15" o:spid="_x0000_i1040" type="#_x0000_t75" style="width:392.25pt;height:389.25pt;visibility:visible">
            <v:imagedata r:id="rId40"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1" w:history="1">
        <w:r w:rsidRPr="00BA48A2">
          <w:rPr>
            <w:rStyle w:val="Hyperlink"/>
            <w:rFonts w:ascii="Arial" w:hAnsi="Arial" w:cs="Arial"/>
            <w:color w:val="auto"/>
            <w:szCs w:val="21"/>
            <w:shd w:val="clear" w:color="auto" w:fill="FFFFFF"/>
          </w:rPr>
          <w:t>Linux</w:t>
        </w:r>
        <w:r w:rsidRPr="00BA48A2">
          <w:rPr>
            <w:rStyle w:val="Hyperlink"/>
            <w:rFonts w:ascii="Arial" w:hAnsi="Arial" w:cs="Arial" w:hint="eastAsia"/>
            <w:color w:val="auto"/>
            <w:szCs w:val="21"/>
            <w:shd w:val="clear" w:color="auto" w:fill="FFFFFF"/>
          </w:rPr>
          <w:t>中断（</w:t>
        </w:r>
        <w:r w:rsidRPr="00BA48A2">
          <w:rPr>
            <w:rStyle w:val="Hyperlink"/>
            <w:rFonts w:ascii="Arial" w:hAnsi="Arial" w:cs="Arial"/>
            <w:color w:val="auto"/>
            <w:szCs w:val="21"/>
            <w:shd w:val="clear" w:color="auto" w:fill="FFFFFF"/>
          </w:rPr>
          <w:t>interrupt</w:t>
        </w:r>
        <w:r w:rsidRPr="00BA48A2">
          <w:rPr>
            <w:rStyle w:val="Hyperlink"/>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593BC7" w:rsidP="00504ADD">
      <w:pPr>
        <w:rPr>
          <w:rFonts w:ascii="Arial" w:hAnsi="Arial" w:cs="Arial"/>
          <w:kern w:val="0"/>
          <w:szCs w:val="21"/>
        </w:rPr>
      </w:pPr>
      <w:r w:rsidRPr="00F2725B">
        <w:rPr>
          <w:rFonts w:ascii="Arial" w:hAnsi="Arial" w:cs="Arial"/>
          <w:noProof/>
          <w:szCs w:val="21"/>
          <w:shd w:val="clear" w:color="auto" w:fill="FFFFFF"/>
        </w:rPr>
        <w:pict>
          <v:shape id="图片 16" o:spid="_x0000_i1041" type="#_x0000_t75" style="width:339pt;height:254.25pt;visibility:visible">
            <v:imagedata r:id="rId42"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Preformatted"/>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3"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6" w:name="OLE_LINK3"/>
      <w:bookmarkStart w:id="47" w:name="OLE_LINK4"/>
      <w:r w:rsidRPr="00305174">
        <w:rPr>
          <w:rFonts w:ascii="Arial" w:hAnsi="Arial" w:cs="Arial"/>
          <w:szCs w:val="21"/>
        </w:rPr>
        <w:t>RQF_ONESHOT</w:t>
      </w:r>
      <w:bookmarkEnd w:id="46"/>
      <w:bookmarkEnd w:id="47"/>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593BC7" w:rsidP="00305174">
      <w:pPr>
        <w:rPr>
          <w:noProof/>
        </w:rPr>
      </w:pPr>
      <w:r>
        <w:rPr>
          <w:noProof/>
        </w:rPr>
        <w:pict>
          <v:shape id="图片 17" o:spid="_x0000_i1042" type="#_x0000_t75" alt="http://my.csdn.net/uploads/201204/26/1335435661_8338.png" style="width:413.25pt;height:219.75pt;visibility:visible">
            <v:imagedata r:id="rId44"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Heading2"/>
      </w:pPr>
      <w:bookmarkStart w:id="48" w:name="_Toc476303326"/>
      <w:r w:rsidRPr="00BA48A2">
        <w:rPr>
          <w:rFonts w:hint="eastAsia"/>
        </w:rPr>
        <w:t>下半部的几种机制</w:t>
      </w:r>
      <w:bookmarkEnd w:id="48"/>
    </w:p>
    <w:p w:rsidR="00593BC7" w:rsidRPr="00BA48A2" w:rsidRDefault="00593BC7" w:rsidP="00BA48A2">
      <w:pPr>
        <w:pStyle w:val="Heading2"/>
        <w:rPr>
          <w:shd w:val="clear" w:color="auto" w:fill="FFFFFF"/>
        </w:rPr>
      </w:pPr>
      <w:bookmarkStart w:id="49" w:name="_Toc476303327"/>
      <w:r w:rsidRPr="00BA48A2">
        <w:rPr>
          <w:rFonts w:hint="eastAsia"/>
          <w:shd w:val="clear" w:color="auto" w:fill="FFFFFF"/>
        </w:rPr>
        <w:t>软中断</w:t>
      </w:r>
      <w:r w:rsidRPr="00BA48A2">
        <w:rPr>
          <w:shd w:val="clear" w:color="auto" w:fill="FFFFFF"/>
        </w:rPr>
        <w:t>(softirqs)</w:t>
      </w:r>
      <w:bookmarkEnd w:id="49"/>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Heading2"/>
      </w:pPr>
      <w:bookmarkStart w:id="50" w:name="_Toc476303328"/>
      <w:r w:rsidRPr="00BA48A2">
        <w:t>Tasklet</w:t>
      </w:r>
      <w:bookmarkEnd w:id="50"/>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Heading2"/>
        <w:rPr>
          <w:shd w:val="clear" w:color="auto" w:fill="FFFFFF"/>
        </w:rPr>
      </w:pPr>
      <w:bookmarkStart w:id="51" w:name="_Toc476303329"/>
      <w:r w:rsidRPr="00BA48A2">
        <w:rPr>
          <w:shd w:val="clear" w:color="auto" w:fill="FFFFFF"/>
        </w:rPr>
        <w:t>work queue</w:t>
      </w:r>
      <w:bookmarkEnd w:id="51"/>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Heading2"/>
      </w:pPr>
      <w:bookmarkStart w:id="52" w:name="_Toc476303330"/>
      <w:r w:rsidRPr="00BA48A2">
        <w:rPr>
          <w:rFonts w:hint="eastAsia"/>
        </w:rPr>
        <w:t>内核定时器</w:t>
      </w:r>
      <w:bookmarkEnd w:id="52"/>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Heading2"/>
      </w:pPr>
      <w:bookmarkStart w:id="53" w:name="_Toc476303331"/>
      <w:r w:rsidRPr="00BA48A2">
        <w:rPr>
          <w:rFonts w:hint="eastAsia"/>
        </w:rPr>
        <w:t>参考</w:t>
      </w:r>
      <w:r>
        <w:rPr>
          <w:rFonts w:hint="eastAsia"/>
        </w:rPr>
        <w:t>资料</w:t>
      </w:r>
      <w:bookmarkEnd w:id="53"/>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Heading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Heading1"/>
      </w:pPr>
      <w:bookmarkStart w:id="54" w:name="_Toc476303332"/>
      <w:r>
        <w:t>ARM</w:t>
      </w:r>
      <w:r>
        <w:rPr>
          <w:rFonts w:hint="eastAsia"/>
        </w:rPr>
        <w:t>概念梳理：</w:t>
      </w:r>
      <w:r>
        <w:t>Architecture, Core, CPU</w:t>
      </w:r>
      <w:r>
        <w:rPr>
          <w:rFonts w:hint="eastAsia"/>
        </w:rPr>
        <w:t>，</w:t>
      </w:r>
      <w:r>
        <w:t>SOC</w:t>
      </w:r>
      <w:bookmarkEnd w:id="54"/>
    </w:p>
    <w:p w:rsidR="00593BC7" w:rsidRDefault="00593BC7" w:rsidP="00417EA2">
      <w:pPr>
        <w:pStyle w:val="Heading3"/>
      </w:pPr>
      <w:bookmarkStart w:id="55" w:name="_Toc476303333"/>
      <w:r>
        <w:rPr>
          <w:rFonts w:hint="eastAsia"/>
        </w:rPr>
        <w:t>概念梳理</w:t>
      </w:r>
      <w:bookmarkEnd w:id="55"/>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593BC7" w:rsidP="003C3F3D">
      <w:hyperlink r:id="rId45" w:tooltip="http://en.wikipedia.org/wiki/List_of_ARM_microarchitectures" w:history="1">
        <w:r>
          <w:rPr>
            <w:rStyle w:val="Hyperlink"/>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Heading3"/>
      </w:pPr>
      <w:bookmarkStart w:id="56" w:name="_Toc476303334"/>
      <w:r>
        <w:t>ARM 64bit</w:t>
      </w:r>
      <w:bookmarkEnd w:id="56"/>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593BC7" w:rsidP="003C3F3D">
      <w:hyperlink r:id="rId46" w:tooltip="PDF version" w:history="1">
        <w:r>
          <w:rPr>
            <w:rStyle w:val="Hyperlink"/>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47" w:history="1">
        <w:r>
          <w:rPr>
            <w:rStyle w:val="Hyperlink"/>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Emphasis"/>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Emphasis"/>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48" w:history="1">
        <w:r>
          <w:rPr>
            <w:rStyle w:val="Hyperlink"/>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Heading2"/>
      </w:pPr>
      <w:bookmarkStart w:id="57" w:name="_Toc476303335"/>
      <w:r w:rsidRPr="00417EA2">
        <w:rPr>
          <w:rFonts w:hint="eastAsia"/>
        </w:rPr>
        <w:t>参考资料</w:t>
      </w:r>
      <w:bookmarkEnd w:id="57"/>
    </w:p>
    <w:p w:rsidR="00593BC7" w:rsidRDefault="00593BC7" w:rsidP="00916A33">
      <w:pPr>
        <w:rPr>
          <w:rStyle w:val="Hyperlink"/>
        </w:rPr>
      </w:pPr>
      <w:hyperlink r:id="rId49" w:history="1">
        <w:r w:rsidRPr="00EA0055">
          <w:rPr>
            <w:rStyle w:val="Hyperlink"/>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Heading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Heading2"/>
      </w:pPr>
      <w:bookmarkStart w:id="58" w:name="_Toc476303336"/>
      <w:r>
        <w:t>pmic</w:t>
      </w:r>
      <w:r>
        <w:rPr>
          <w:rFonts w:hint="eastAsia"/>
        </w:rPr>
        <w:t>与</w:t>
      </w:r>
      <w:r>
        <w:t>pmu</w:t>
      </w:r>
      <w:r>
        <w:rPr>
          <w:rFonts w:hint="eastAsia"/>
        </w:rPr>
        <w:t>的区别</w:t>
      </w:r>
      <w:bookmarkEnd w:id="58"/>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Heading1"/>
      </w:pPr>
      <w:bookmarkStart w:id="59" w:name="_Toc476303337"/>
      <w:r w:rsidRPr="008D41DD">
        <w:t>Linux</w:t>
      </w:r>
      <w:r w:rsidRPr="008D41DD">
        <w:rPr>
          <w:rFonts w:hint="eastAsia"/>
        </w:rPr>
        <w:t>中</w:t>
      </w:r>
      <w:r w:rsidRPr="008D41DD">
        <w:t>SD/MMC</w:t>
      </w:r>
      <w:r w:rsidRPr="008D41DD">
        <w:rPr>
          <w:rFonts w:hint="eastAsia"/>
        </w:rPr>
        <w:t>设备驱动流程</w:t>
      </w:r>
      <w:bookmarkEnd w:id="59"/>
    </w:p>
    <w:p w:rsidR="00593BC7" w:rsidRDefault="00593BC7" w:rsidP="009E2779">
      <w:pPr>
        <w:rPr>
          <w:rStyle w:val="Heading2Char"/>
        </w:rPr>
      </w:pPr>
      <w:bookmarkStart w:id="60" w:name="_Toc476303338"/>
      <w:r w:rsidRPr="009E2779">
        <w:rPr>
          <w:rStyle w:val="Heading2Char"/>
        </w:rPr>
        <w:t>SD</w:t>
      </w:r>
      <w:r w:rsidRPr="009E2779">
        <w:rPr>
          <w:rStyle w:val="Heading2Char"/>
          <w:rFonts w:hint="eastAsia"/>
        </w:rPr>
        <w:t>（</w:t>
      </w:r>
      <w:r w:rsidRPr="009E2779">
        <w:rPr>
          <w:rStyle w:val="Heading2Char"/>
        </w:rPr>
        <w:t>Secure Digital</w:t>
      </w:r>
      <w:r w:rsidRPr="009E2779">
        <w:rPr>
          <w:rStyle w:val="Heading2Char"/>
          <w:rFonts w:hint="eastAsia"/>
        </w:rPr>
        <w:t>）与</w:t>
      </w:r>
      <w:r w:rsidRPr="009E2779">
        <w:rPr>
          <w:rStyle w:val="Heading2Char"/>
        </w:rPr>
        <w:t> MMC</w:t>
      </w:r>
      <w:r w:rsidRPr="009E2779">
        <w:rPr>
          <w:rStyle w:val="Heading2Char"/>
          <w:rFonts w:hint="eastAsia"/>
        </w:rPr>
        <w:t>（</w:t>
      </w:r>
      <w:r w:rsidRPr="009E2779">
        <w:rPr>
          <w:rStyle w:val="Heading2Char"/>
        </w:rPr>
        <w:t>Multimedia Card</w:t>
      </w:r>
      <w:r w:rsidRPr="009E2779">
        <w:rPr>
          <w:rStyle w:val="Heading2Char"/>
          <w:rFonts w:hint="eastAsia"/>
        </w:rPr>
        <w:t>）</w:t>
      </w:r>
      <w:bookmarkEnd w:id="60"/>
      <w:r w:rsidRPr="009E2779">
        <w:rPr>
          <w:rStyle w:val="Heading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Heading2"/>
      </w:pPr>
      <w:bookmarkStart w:id="61" w:name="_Toc476303339"/>
      <w:r>
        <w:t>SDIO</w:t>
      </w:r>
      <w:r>
        <w:rPr>
          <w:rFonts w:hint="eastAsia"/>
        </w:rPr>
        <w:t>（</w:t>
      </w:r>
      <w:r>
        <w:t>Secure Digital I/O</w:t>
      </w:r>
      <w:r>
        <w:rPr>
          <w:rFonts w:hint="eastAsia"/>
        </w:rPr>
        <w:t>）</w:t>
      </w:r>
      <w:bookmarkEnd w:id="61"/>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Heading2"/>
      </w:pPr>
      <w:bookmarkStart w:id="62" w:name="_Toc476303340"/>
      <w:r w:rsidRPr="009572E0">
        <w:rPr>
          <w:rStyle w:val="Heading2Char"/>
          <w:b/>
          <w:bCs/>
        </w:rPr>
        <w:t>SD/SDIO/MMC/SPI</w:t>
      </w:r>
      <w:r w:rsidRPr="009572E0">
        <w:rPr>
          <w:rStyle w:val="Heading2Char"/>
          <w:rFonts w:hint="eastAsia"/>
          <w:b/>
          <w:bCs/>
        </w:rPr>
        <w:t>之间的关系</w:t>
      </w:r>
      <w:bookmarkEnd w:id="62"/>
    </w:p>
    <w:p w:rsidR="00593BC7" w:rsidRDefault="00593BC7" w:rsidP="009E2779">
      <w:r>
        <w:t>SD/SDIO/MMC</w:t>
      </w:r>
      <w:r>
        <w:rPr>
          <w:rFonts w:hint="eastAsia"/>
        </w:rPr>
        <w:t>是三种不同的卡，这</w:t>
      </w:r>
      <w:r>
        <w:t>3</w:t>
      </w:r>
      <w:r>
        <w:rPr>
          <w:rFonts w:hint="eastAsia"/>
        </w:rPr>
        <w:t>种卡的管脚很类似，卡的样子也类似。最开始是先由</w:t>
      </w:r>
      <w:r>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Heading2"/>
      </w:pPr>
      <w:bookmarkStart w:id="63" w:name="_Toc476303341"/>
      <w:r w:rsidRPr="009572E0">
        <w:rPr>
          <w:rStyle w:val="Heading2Char"/>
          <w:rFonts w:hint="eastAsia"/>
          <w:b/>
          <w:bCs/>
        </w:rPr>
        <w:t>同一个控制器，支持</w:t>
      </w:r>
      <w:r w:rsidRPr="009572E0">
        <w:rPr>
          <w:rStyle w:val="Heading2Char"/>
          <w:b/>
          <w:bCs/>
        </w:rPr>
        <w:t>SD/MMC/SDIO</w:t>
      </w:r>
      <w:r w:rsidRPr="009572E0">
        <w:rPr>
          <w:rStyle w:val="Heading2Char"/>
          <w:rFonts w:hint="eastAsia"/>
          <w:b/>
          <w:bCs/>
        </w:rPr>
        <w:t>卡，如何区分</w:t>
      </w:r>
      <w:r>
        <w:rPr>
          <w:rStyle w:val="Heading2Char"/>
          <w:rFonts w:hint="eastAsia"/>
          <w:b/>
          <w:bCs/>
        </w:rPr>
        <w:t>是</w:t>
      </w:r>
      <w:r w:rsidRPr="009572E0">
        <w:rPr>
          <w:rStyle w:val="Heading2Char"/>
          <w:rFonts w:hint="eastAsia"/>
          <w:b/>
          <w:bCs/>
        </w:rPr>
        <w:t>什么卡</w:t>
      </w:r>
      <w:bookmarkEnd w:id="63"/>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Heading2"/>
      </w:pPr>
      <w:bookmarkStart w:id="64" w:name="_Toc476303342"/>
      <w:r w:rsidRPr="00604DA8">
        <w:t xml:space="preserve">SD/SDIO </w:t>
      </w:r>
      <w:r w:rsidRPr="00604DA8">
        <w:rPr>
          <w:rFonts w:hint="eastAsia"/>
        </w:rPr>
        <w:t>的传输模式</w:t>
      </w:r>
      <w:bookmarkEnd w:id="64"/>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593BC7" w:rsidP="009E2779">
      <w:r>
        <w:rPr>
          <w:noProof/>
        </w:rPr>
        <w:pict>
          <v:shape id="图片 24" o:spid="_x0000_i1043" type="#_x0000_t75" style="width:379.5pt;height:335.25pt;visibility:visible">
            <v:imagedata r:id="rId50" o:title=""/>
          </v:shape>
        </w:pict>
      </w:r>
    </w:p>
    <w:p w:rsidR="00593BC7" w:rsidRPr="00AF7B6E" w:rsidRDefault="00593BC7" w:rsidP="009E2779"/>
    <w:p w:rsidR="00593BC7" w:rsidRPr="00542187" w:rsidRDefault="00593BC7" w:rsidP="00542187">
      <w:pPr>
        <w:pStyle w:val="Heading2"/>
      </w:pPr>
      <w:bookmarkStart w:id="65" w:name="_Toc476303343"/>
      <w:r>
        <w:rPr>
          <w:rFonts w:hint="eastAsia"/>
        </w:rPr>
        <w:t>参考资料</w:t>
      </w:r>
      <w:bookmarkEnd w:id="65"/>
    </w:p>
    <w:p w:rsidR="00593BC7" w:rsidRDefault="00593BC7" w:rsidP="00FF12BC">
      <w:pPr>
        <w:pStyle w:val="NoSpacing"/>
      </w:pPr>
      <w:r w:rsidRPr="00FF12BC">
        <w:t>http://blog.csdn.net/evilcode/article/details/7408921</w:t>
      </w:r>
    </w:p>
    <w:p w:rsidR="00593BC7" w:rsidRDefault="00593BC7" w:rsidP="00FF12BC">
      <w:pPr>
        <w:pStyle w:val="NoSpacing"/>
      </w:pPr>
      <w:r w:rsidRPr="00FF12BC">
        <w:t>http://blog.csdn.net/evilcode/article/details/7418323</w:t>
      </w:r>
    </w:p>
    <w:p w:rsidR="00593BC7" w:rsidRDefault="00593BC7" w:rsidP="00FF12BC">
      <w:pPr>
        <w:pStyle w:val="NoSpacing"/>
      </w:pPr>
      <w:hyperlink r:id="rId51" w:history="1">
        <w:r w:rsidRPr="00F30661">
          <w:rPr>
            <w:rStyle w:val="Hyperlink"/>
          </w:rPr>
          <w:t>http://wenku.baidu.com/link?url=lPg26KHW_IUD6de7wxooapFMfzJNXAhuyRabcnj0WpmlT23LpGG5KRwEXIrUFqe8UfIqL1_i3CMUIZYxrNNsOmz1Dsvv_7-foXWH0ZwZIAa</w:t>
        </w:r>
      </w:hyperlink>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Default="00593BC7" w:rsidP="00FF12BC">
      <w:pPr>
        <w:pStyle w:val="NoSpacing"/>
      </w:pPr>
    </w:p>
    <w:p w:rsidR="00593BC7" w:rsidRPr="005108EF" w:rsidRDefault="00593BC7" w:rsidP="005108EF">
      <w:pPr>
        <w:pStyle w:val="Heading1"/>
      </w:pPr>
      <w:bookmarkStart w:id="66" w:name="_Toc476303344"/>
      <w:r w:rsidRPr="005108EF">
        <w:rPr>
          <w:rFonts w:hint="eastAsia"/>
        </w:rPr>
        <w:t>内核通知链</w:t>
      </w:r>
      <w:bookmarkEnd w:id="66"/>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Heading2"/>
      </w:pPr>
      <w:bookmarkStart w:id="67" w:name="_Toc476303345"/>
      <w:r w:rsidRPr="006D5C21">
        <w:rPr>
          <w:rStyle w:val="Strong"/>
          <w:b/>
          <w:bCs/>
        </w:rPr>
        <w:t xml:space="preserve">notifier chain </w:t>
      </w:r>
      <w:r w:rsidRPr="006D5C21">
        <w:rPr>
          <w:rStyle w:val="Strong"/>
          <w:rFonts w:hint="eastAsia"/>
          <w:b/>
          <w:bCs/>
        </w:rPr>
        <w:t>定义和接口</w:t>
      </w:r>
      <w:bookmarkEnd w:id="67"/>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Heading2"/>
      </w:pPr>
      <w:bookmarkStart w:id="68" w:name="_Toc476303346"/>
      <w:r w:rsidRPr="0055692E">
        <w:rPr>
          <w:rStyle w:val="Strong"/>
          <w:b/>
          <w:bCs/>
        </w:rPr>
        <w:t>1</w:t>
      </w:r>
      <w:r w:rsidRPr="0055692E">
        <w:rPr>
          <w:rStyle w:val="Strong"/>
          <w:rFonts w:hint="eastAsia"/>
          <w:b/>
          <w:bCs/>
        </w:rPr>
        <w:t>、</w:t>
      </w:r>
      <w:r w:rsidRPr="0055692E">
        <w:rPr>
          <w:rStyle w:val="Strong"/>
          <w:b/>
          <w:bCs/>
        </w:rPr>
        <w:t>Atomic notifier chains</w:t>
      </w:r>
      <w:bookmarkEnd w:id="68"/>
    </w:p>
    <w:p w:rsidR="00593BC7" w:rsidRDefault="00593BC7"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Heading2"/>
      </w:pPr>
      <w:bookmarkStart w:id="69" w:name="_Toc476303347"/>
      <w:r w:rsidRPr="0055692E">
        <w:rPr>
          <w:rStyle w:val="Strong"/>
          <w:b/>
          <w:bCs/>
        </w:rPr>
        <w:t>2</w:t>
      </w:r>
      <w:r w:rsidRPr="0055692E">
        <w:rPr>
          <w:rStyle w:val="Strong"/>
          <w:rFonts w:hint="eastAsia"/>
          <w:b/>
          <w:bCs/>
        </w:rPr>
        <w:t>、</w:t>
      </w:r>
      <w:r w:rsidRPr="0055692E">
        <w:rPr>
          <w:rStyle w:val="Strong"/>
          <w:b/>
          <w:bCs/>
        </w:rPr>
        <w:t>Blocking notifier chains</w:t>
      </w:r>
      <w:bookmarkEnd w:id="69"/>
    </w:p>
    <w:p w:rsidR="00593BC7" w:rsidRDefault="00593BC7"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Heading2"/>
        <w:rPr>
          <w:rFonts w:ascii="宋体" w:cs="宋体"/>
          <w:sz w:val="24"/>
          <w:szCs w:val="24"/>
        </w:rPr>
      </w:pPr>
      <w:bookmarkStart w:id="70" w:name="_Toc476303348"/>
      <w:r>
        <w:rPr>
          <w:shd w:val="clear" w:color="auto" w:fill="FFFFFF"/>
        </w:rPr>
        <w:t>3</w:t>
      </w:r>
      <w:r>
        <w:rPr>
          <w:rFonts w:hint="eastAsia"/>
          <w:shd w:val="clear" w:color="auto" w:fill="FFFFFF"/>
        </w:rPr>
        <w:t>、</w:t>
      </w:r>
      <w:r>
        <w:rPr>
          <w:shd w:val="clear" w:color="auto" w:fill="FFFFFF"/>
        </w:rPr>
        <w:t>Raw notifier chains</w:t>
      </w:r>
      <w:bookmarkEnd w:id="70"/>
    </w:p>
    <w:p w:rsidR="00593BC7" w:rsidRDefault="00593BC7"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Heading2"/>
        <w:rPr>
          <w:rFonts w:ascii="宋体" w:cs="宋体"/>
          <w:sz w:val="24"/>
          <w:szCs w:val="24"/>
        </w:rPr>
      </w:pPr>
      <w:bookmarkStart w:id="71" w:name="_Toc476303349"/>
      <w:r>
        <w:rPr>
          <w:shd w:val="clear" w:color="auto" w:fill="FFFFFF"/>
        </w:rPr>
        <w:t>4</w:t>
      </w:r>
      <w:r>
        <w:rPr>
          <w:rFonts w:hint="eastAsia"/>
          <w:shd w:val="clear" w:color="auto" w:fill="FFFFFF"/>
        </w:rPr>
        <w:t>、</w:t>
      </w:r>
      <w:r>
        <w:rPr>
          <w:shd w:val="clear" w:color="auto" w:fill="FFFFFF"/>
        </w:rPr>
        <w:t>SRCU notifier chains</w:t>
      </w:r>
      <w:bookmarkEnd w:id="71"/>
    </w:p>
    <w:p w:rsidR="00593BC7" w:rsidRDefault="00593BC7"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Strong"/>
          <w:rFonts w:ascii="Arial" w:hAnsi="Arial" w:cs="Arial"/>
          <w:color w:val="000000"/>
          <w:szCs w:val="21"/>
          <w:shd w:val="clear" w:color="auto" w:fill="FFFFFF"/>
        </w:rPr>
      </w:pPr>
    </w:p>
    <w:p w:rsidR="00593BC7" w:rsidRDefault="00593BC7" w:rsidP="002979CB">
      <w:pPr>
        <w:pStyle w:val="Heading2"/>
        <w:rPr>
          <w:rStyle w:val="Strong"/>
          <w:b/>
          <w:bCs/>
        </w:rPr>
      </w:pPr>
      <w:bookmarkStart w:id="72" w:name="_Toc476303350"/>
      <w:r w:rsidRPr="002979CB">
        <w:rPr>
          <w:rStyle w:val="Strong"/>
          <w:b/>
          <w:bCs/>
        </w:rPr>
        <w:t>5</w:t>
      </w:r>
      <w:r w:rsidRPr="002979CB">
        <w:rPr>
          <w:rStyle w:val="Strong"/>
          <w:rFonts w:hint="eastAsia"/>
          <w:b/>
          <w:bCs/>
        </w:rPr>
        <w:t>、</w:t>
      </w:r>
      <w:r w:rsidRPr="002979CB">
        <w:rPr>
          <w:rStyle w:val="Strong"/>
          <w:b/>
          <w:bCs/>
        </w:rPr>
        <w:t>notifier_call_chain</w:t>
      </w:r>
      <w:bookmarkEnd w:id="72"/>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Strong"/>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Heading2"/>
      </w:pPr>
      <w:bookmarkStart w:id="73" w:name="_Toc476303351"/>
      <w:r>
        <w:t xml:space="preserve">notifier chain </w:t>
      </w:r>
      <w:r>
        <w:rPr>
          <w:rFonts w:hint="eastAsia"/>
        </w:rPr>
        <w:t>使用方法</w:t>
      </w:r>
      <w:bookmarkEnd w:id="73"/>
    </w:p>
    <w:p w:rsidR="00593BC7" w:rsidRDefault="00593BC7" w:rsidP="009A0378">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Heading2"/>
      </w:pPr>
      <w:bookmarkStart w:id="74" w:name="_Toc476303352"/>
      <w:r w:rsidRPr="003C7923">
        <w:rPr>
          <w:rFonts w:hint="eastAsia"/>
        </w:rPr>
        <w:t>参考资料</w:t>
      </w:r>
      <w:bookmarkEnd w:id="74"/>
    </w:p>
    <w:p w:rsidR="00593BC7" w:rsidRDefault="00593BC7" w:rsidP="005D1138">
      <w:hyperlink r:id="rId52" w:history="1">
        <w:r w:rsidRPr="00F30661">
          <w:rPr>
            <w:rStyle w:val="Hyperlink"/>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Heading1"/>
      </w:pPr>
      <w:bookmarkStart w:id="75" w:name="_Toc476303353"/>
      <w:r>
        <w:t>Socket</w:t>
      </w:r>
      <w:r>
        <w:rPr>
          <w:rFonts w:hint="eastAsia"/>
        </w:rPr>
        <w:t>通信机制</w:t>
      </w:r>
      <w:bookmarkStart w:id="76" w:name="t4"/>
      <w:bookmarkEnd w:id="75"/>
      <w:bookmarkEnd w:id="76"/>
    </w:p>
    <w:p w:rsidR="00593BC7" w:rsidRPr="00512CB7" w:rsidRDefault="00593BC7" w:rsidP="00D631BD">
      <w:pPr>
        <w:pStyle w:val="Heading2"/>
      </w:pPr>
      <w:bookmarkStart w:id="77" w:name="_Toc476303354"/>
      <w:r w:rsidRPr="00512CB7">
        <w:rPr>
          <w:rStyle w:val="Strong"/>
          <w:b/>
          <w:bCs/>
        </w:rPr>
        <w:t>socket</w:t>
      </w:r>
      <w:r w:rsidRPr="00512CB7">
        <w:rPr>
          <w:rFonts w:hint="eastAsia"/>
        </w:rPr>
        <w:t>套接字：</w:t>
      </w:r>
      <w:bookmarkEnd w:id="77"/>
    </w:p>
    <w:p w:rsidR="00593BC7" w:rsidRPr="00512CB7" w:rsidRDefault="00593BC7" w:rsidP="00512CB7">
      <w:r>
        <w:t>     socket</w:t>
      </w:r>
      <w:r>
        <w:rPr>
          <w:rFonts w:hint="eastAsia"/>
        </w:rPr>
        <w:t>起源于</w:t>
      </w:r>
      <w:r>
        <w:t>Unix</w:t>
      </w:r>
      <w:r>
        <w:rPr>
          <w:rFonts w:hint="eastAsia"/>
        </w:rPr>
        <w:t>，而</w:t>
      </w:r>
      <w:r>
        <w:t>Unix/</w:t>
      </w:r>
      <w:hyperlink r:id="rId53"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Heading2"/>
      </w:pPr>
      <w:bookmarkStart w:id="78" w:name="t5"/>
      <w:bookmarkStart w:id="79" w:name="_Toc476303355"/>
      <w:bookmarkEnd w:id="78"/>
      <w:r w:rsidRPr="00512CB7">
        <w:rPr>
          <w:rStyle w:val="Strong"/>
          <w:rFonts w:hint="eastAsia"/>
          <w:b/>
          <w:bCs/>
        </w:rPr>
        <w:t>套接字描述符：</w:t>
      </w:r>
      <w:bookmarkEnd w:id="79"/>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4" w:tgtFrame="_blank" w:tooltip="算法与数据结构知识库" w:history="1">
        <w:r>
          <w:rPr>
            <w:rStyle w:val="Hyperlink"/>
            <w:rFonts w:ascii="Arial" w:hAnsi="Arial" w:cs="Arial" w:hint="eastAsia"/>
            <w:b/>
            <w:bCs/>
            <w:color w:val="DF3434"/>
            <w:szCs w:val="21"/>
          </w:rPr>
          <w:t>数据结构</w:t>
        </w:r>
      </w:hyperlink>
      <w:r>
        <w:rPr>
          <w:rFonts w:hint="eastAsia"/>
          <w:szCs w:val="21"/>
        </w:rPr>
        <w:t>。</w:t>
      </w:r>
    </w:p>
    <w:p w:rsidR="00593BC7" w:rsidRDefault="00593BC7" w:rsidP="00773BC7">
      <w:pPr>
        <w:pStyle w:val="NormalWeb"/>
        <w:shd w:val="clear" w:color="auto" w:fill="FFFFFF"/>
        <w:spacing w:before="150" w:beforeAutospacing="0" w:after="150" w:afterAutospacing="0" w:line="420" w:lineRule="atLeast"/>
        <w:ind w:firstLine="420"/>
        <w:rPr>
          <w:color w:val="333333"/>
          <w:sz w:val="21"/>
          <w:szCs w:val="21"/>
        </w:rPr>
      </w:pPr>
      <w:r w:rsidRPr="00F2725B">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55" o:title=""/>
          </v:shape>
        </w:pict>
      </w:r>
    </w:p>
    <w:p w:rsidR="00593BC7" w:rsidRDefault="00593BC7" w:rsidP="00512CB7">
      <w:pPr>
        <w:rPr>
          <w:szCs w:val="21"/>
        </w:rPr>
      </w:pPr>
      <w:r>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NormalWeb"/>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Strong"/>
          <w:rFonts w:ascii="Arial" w:hAnsi="Arial" w:cs="Arial"/>
          <w:color w:val="0000CC"/>
          <w:sz w:val="21"/>
          <w:szCs w:val="21"/>
        </w:rPr>
        <w:t xml:space="preserve">  </w:t>
      </w:r>
      <w:r>
        <w:rPr>
          <w:rStyle w:val="Strong"/>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593BC7"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56"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Heading2"/>
      </w:pPr>
      <w:bookmarkStart w:id="80" w:name="t6"/>
      <w:bookmarkStart w:id="81" w:name="_Toc476303356"/>
      <w:bookmarkEnd w:id="80"/>
      <w:r w:rsidRPr="00512CB7">
        <w:rPr>
          <w:rStyle w:val="Strong"/>
          <w:rFonts w:hint="eastAsia"/>
          <w:b/>
          <w:bCs/>
        </w:rPr>
        <w:t>文件描述符和文件指针的区别：</w:t>
      </w:r>
      <w:bookmarkEnd w:id="81"/>
    </w:p>
    <w:p w:rsidR="00593BC7" w:rsidRDefault="00593BC7" w:rsidP="00512CB7">
      <w:pPr>
        <w:rPr>
          <w:szCs w:val="21"/>
        </w:rPr>
      </w:pPr>
      <w:r>
        <w:rPr>
          <w:rStyle w:val="Strong"/>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Strong"/>
          <w:rFonts w:ascii="Arial" w:hAnsi="Arial" w:cs="Arial" w:hint="eastAsia"/>
          <w:color w:val="333333"/>
          <w:sz w:val="18"/>
          <w:szCs w:val="18"/>
        </w:rPr>
        <w:t>文件指针：</w:t>
      </w:r>
      <w:hyperlink r:id="rId57" w:tgtFrame="_blank" w:tooltip="C语言知识库" w:history="1">
        <w:r>
          <w:rPr>
            <w:rStyle w:val="Hyperlink"/>
            <w:rFonts w:ascii="Arial" w:hAnsi="Arial" w:cs="Arial"/>
            <w:b/>
            <w:bCs/>
            <w:color w:val="DF3434"/>
            <w:sz w:val="18"/>
            <w:szCs w:val="18"/>
          </w:rPr>
          <w:t>C</w:t>
        </w:r>
        <w:r>
          <w:rPr>
            <w:rStyle w:val="Hyperlink"/>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58" w:anchor="t7" w:tgtFrame="_blank" w:history="1">
        <w:r>
          <w:rPr>
            <w:rStyle w:val="Hyperlink"/>
            <w:rFonts w:ascii="Arial" w:hAnsi="Arial" w:cs="Arial"/>
            <w:color w:val="336699"/>
            <w:szCs w:val="21"/>
            <w:shd w:val="clear" w:color="auto" w:fill="FFFFFF"/>
          </w:rPr>
          <w:t>linux</w:t>
        </w:r>
        <w:r>
          <w:rPr>
            <w:rStyle w:val="Hyperlink"/>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59" w:anchor="t7" w:tgtFrame="_blank" w:history="1">
        <w:r>
          <w:rPr>
            <w:rStyle w:val="Hyperlink"/>
            <w:rFonts w:ascii="Arial" w:hAnsi="Arial" w:cs="Arial"/>
            <w:color w:val="336699"/>
            <w:szCs w:val="21"/>
            <w:shd w:val="clear" w:color="auto" w:fill="FFFFFF"/>
          </w:rPr>
          <w:t>http://blog.csdn.net/hguisu/article/details/6122513#t7</w:t>
        </w:r>
      </w:hyperlink>
    </w:p>
    <w:p w:rsidR="00593BC7" w:rsidRDefault="00593BC7" w:rsidP="00773BC7">
      <w:pPr>
        <w:pStyle w:val="NormalWeb"/>
        <w:shd w:val="clear" w:color="auto" w:fill="FFFFFF"/>
        <w:spacing w:line="375" w:lineRule="atLeast"/>
        <w:jc w:val="both"/>
        <w:rPr>
          <w:rFonts w:ascii="Georgia" w:hAnsi="Georgia"/>
          <w:color w:val="333333"/>
          <w:sz w:val="21"/>
          <w:szCs w:val="21"/>
        </w:rPr>
      </w:pPr>
    </w:p>
    <w:p w:rsidR="00593BC7" w:rsidRDefault="00593BC7" w:rsidP="00512CB7">
      <w:pPr>
        <w:pStyle w:val="Heading2"/>
        <w:rPr>
          <w:color w:val="333333"/>
          <w:sz w:val="36"/>
          <w:szCs w:val="36"/>
        </w:rPr>
      </w:pPr>
      <w:bookmarkStart w:id="82" w:name="t7"/>
      <w:bookmarkStart w:id="83" w:name="_Toc476303357"/>
      <w:bookmarkEnd w:id="82"/>
      <w:r>
        <w:rPr>
          <w:rFonts w:hint="eastAsia"/>
        </w:rPr>
        <w:t>基本的</w:t>
      </w:r>
      <w:r>
        <w:t>SOCKET</w:t>
      </w:r>
      <w:r>
        <w:rPr>
          <w:rFonts w:hint="eastAsia"/>
        </w:rPr>
        <w:t>接口函数</w:t>
      </w:r>
      <w:bookmarkEnd w:id="83"/>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593BC7" w:rsidP="00773BC7">
      <w:pPr>
        <w:rPr>
          <w:rFonts w:ascii="宋体" w:cs="宋体"/>
          <w:sz w:val="24"/>
          <w:szCs w:val="24"/>
        </w:rPr>
      </w:pPr>
      <w:r w:rsidRPr="00F2725B">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0" o:title=""/>
          </v:shape>
        </w:pict>
      </w:r>
      <w:r>
        <w:rPr>
          <w:rFonts w:ascii="Arial" w:hAnsi="Arial" w:cs="Arial"/>
          <w:color w:val="333333"/>
          <w:sz w:val="18"/>
          <w:szCs w:val="18"/>
          <w:shd w:val="clear" w:color="auto" w:fill="FFFFFF"/>
        </w:rPr>
        <w:br/>
      </w:r>
    </w:p>
    <w:p w:rsidR="00593BC7" w:rsidRDefault="00593BC7" w:rsidP="00773BC7">
      <w:pPr>
        <w:pStyle w:val="NormalWeb"/>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NormalWeb"/>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Strong"/>
          <w:rFonts w:ascii="Georgia" w:hAnsi="Georgia" w:cs="宋体" w:hint="eastAsia"/>
          <w:color w:val="FF0000"/>
          <w:sz w:val="21"/>
          <w:szCs w:val="21"/>
        </w:rPr>
        <w:t>这些接口的实现都是内核来完成。具体如何实现，可以看看</w:t>
      </w:r>
      <w:r>
        <w:rPr>
          <w:rStyle w:val="Strong"/>
          <w:rFonts w:ascii="Georgia" w:hAnsi="Georgia" w:cs="宋体"/>
          <w:color w:val="FF0000"/>
          <w:sz w:val="21"/>
          <w:szCs w:val="21"/>
        </w:rPr>
        <w:t>linux</w:t>
      </w:r>
      <w:r>
        <w:rPr>
          <w:rStyle w:val="Strong"/>
          <w:rFonts w:ascii="Georgia" w:hAnsi="Georgia" w:cs="宋体" w:hint="eastAsia"/>
          <w:color w:val="FF0000"/>
          <w:sz w:val="21"/>
          <w:szCs w:val="21"/>
        </w:rPr>
        <w:t>的内核</w:t>
      </w:r>
    </w:p>
    <w:p w:rsidR="00593BC7" w:rsidRDefault="00593BC7" w:rsidP="00512CB7">
      <w:pPr>
        <w:pStyle w:val="Heading2"/>
      </w:pPr>
      <w:bookmarkStart w:id="84" w:name="_Toc476303358"/>
      <w:r>
        <w:t>socket()</w:t>
      </w:r>
      <w:r>
        <w:rPr>
          <w:rFonts w:hint="eastAsia"/>
        </w:rPr>
        <w:t>函数</w:t>
      </w:r>
      <w:bookmarkEnd w:id="84"/>
    </w:p>
    <w:p w:rsidR="00593BC7" w:rsidRDefault="00593BC7" w:rsidP="00512CB7">
      <w:pPr>
        <w:rPr>
          <w:rFonts w:ascii="宋体" w:cs="宋体"/>
        </w:rPr>
      </w:pPr>
      <w:r>
        <w:t xml:space="preserve"> int </w:t>
      </w:r>
      <w:r>
        <w:rPr>
          <w:color w:val="555555"/>
        </w:rPr>
        <w:t xml:space="preserve"> </w:t>
      </w:r>
      <w:r>
        <w:rPr>
          <w:rStyle w:val="Strong"/>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Strong"/>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Strong"/>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Strong"/>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Heading2"/>
        <w:rPr>
          <w:sz w:val="27"/>
          <w:szCs w:val="27"/>
        </w:rPr>
      </w:pPr>
      <w:bookmarkStart w:id="85" w:name="t9"/>
      <w:bookmarkStart w:id="86" w:name="_Toc476303359"/>
      <w:bookmarkEnd w:id="85"/>
      <w:r>
        <w:t>bind()</w:t>
      </w:r>
      <w:r>
        <w:rPr>
          <w:rFonts w:hint="eastAsia"/>
        </w:rPr>
        <w:t>函数</w:t>
      </w:r>
      <w:bookmarkEnd w:id="86"/>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Heading2"/>
        <w:rPr>
          <w:sz w:val="27"/>
          <w:szCs w:val="27"/>
        </w:rPr>
      </w:pPr>
      <w:bookmarkStart w:id="87" w:name="t10"/>
      <w:bookmarkStart w:id="88" w:name="_Toc476303360"/>
      <w:bookmarkEnd w:id="87"/>
      <w:r>
        <w:rPr>
          <w:rFonts w:hint="eastAsia"/>
        </w:rPr>
        <w:t>网络字节序与主机字节序</w:t>
      </w:r>
      <w:bookmarkEnd w:id="88"/>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Heading2"/>
      </w:pPr>
      <w:bookmarkStart w:id="89" w:name="t11"/>
      <w:bookmarkStart w:id="90" w:name="_Toc476303361"/>
      <w:bookmarkEnd w:id="89"/>
      <w:r w:rsidRPr="00790718">
        <w:rPr>
          <w:bCs w:val="0"/>
        </w:rPr>
        <w:t>listen()</w:t>
      </w:r>
      <w:r w:rsidRPr="00790718">
        <w:rPr>
          <w:rFonts w:hint="eastAsia"/>
          <w:bCs w:val="0"/>
        </w:rPr>
        <w:t>、</w:t>
      </w:r>
      <w:r w:rsidRPr="00790718">
        <w:rPr>
          <w:bCs w:val="0"/>
        </w:rPr>
        <w:t>connect()</w:t>
      </w:r>
      <w:r w:rsidRPr="00790718">
        <w:rPr>
          <w:rFonts w:hint="eastAsia"/>
          <w:bCs w:val="0"/>
        </w:rPr>
        <w:t>函数</w:t>
      </w:r>
      <w:bookmarkEnd w:id="90"/>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Heading2"/>
      </w:pPr>
      <w:bookmarkStart w:id="91" w:name="t12"/>
      <w:bookmarkStart w:id="92" w:name="_Toc476303362"/>
      <w:bookmarkEnd w:id="91"/>
      <w:r w:rsidRPr="00790718">
        <w:t>accept()</w:t>
      </w:r>
      <w:r w:rsidRPr="00790718">
        <w:rPr>
          <w:rFonts w:hint="eastAsia"/>
        </w:rPr>
        <w:t>函数</w:t>
      </w:r>
      <w:bookmarkEnd w:id="92"/>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Heading2"/>
        <w:rPr>
          <w:sz w:val="27"/>
          <w:szCs w:val="27"/>
        </w:rPr>
      </w:pPr>
      <w:bookmarkStart w:id="93" w:name="t13"/>
      <w:bookmarkStart w:id="94" w:name="_Toc476303363"/>
      <w:bookmarkEnd w:id="93"/>
      <w:r>
        <w:t>read()</w:t>
      </w:r>
      <w:r>
        <w:rPr>
          <w:rFonts w:hint="eastAsia"/>
        </w:rPr>
        <w:t>、</w:t>
      </w:r>
      <w:r>
        <w:t>write()</w:t>
      </w:r>
      <w:r>
        <w:rPr>
          <w:rFonts w:hint="eastAsia"/>
        </w:rPr>
        <w:t>等函数</w:t>
      </w:r>
      <w:bookmarkEnd w:id="94"/>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Heading2"/>
      </w:pPr>
      <w:bookmarkStart w:id="95" w:name="t14"/>
      <w:bookmarkStart w:id="96" w:name="_Toc476303364"/>
      <w:bookmarkEnd w:id="95"/>
      <w:r w:rsidRPr="00512CB7">
        <w:t>close()</w:t>
      </w:r>
      <w:r w:rsidRPr="00512CB7">
        <w:rPr>
          <w:rFonts w:hint="eastAsia"/>
        </w:rPr>
        <w:t>函数</w:t>
      </w:r>
      <w:bookmarkEnd w:id="96"/>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Heading2"/>
      </w:pPr>
      <w:bookmarkStart w:id="97" w:name="_Toc476303365"/>
      <w:r w:rsidRPr="00DD7833">
        <w:t>Netlink</w:t>
      </w:r>
      <w:r w:rsidRPr="00DD7833">
        <w:rPr>
          <w:rFonts w:hint="eastAsia"/>
        </w:rPr>
        <w:t>机制及其关键技术</w:t>
      </w:r>
      <w:bookmarkEnd w:id="97"/>
    </w:p>
    <w:p w:rsidR="00593BC7" w:rsidRPr="00DD7833" w:rsidRDefault="00593BC7" w:rsidP="00DD7833">
      <w:pPr>
        <w:pStyle w:val="Heading3"/>
      </w:pPr>
      <w:bookmarkStart w:id="98" w:name="_Toc476303366"/>
      <w:r w:rsidRPr="00DD7833">
        <w:t>3.1 Netlink</w:t>
      </w:r>
      <w:r w:rsidRPr="00DD7833">
        <w:rPr>
          <w:rFonts w:hint="eastAsia"/>
        </w:rPr>
        <w:t>机制</w:t>
      </w:r>
      <w:bookmarkEnd w:id="98"/>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Heading3"/>
      </w:pPr>
      <w:bookmarkStart w:id="99" w:name="_Toc476303367"/>
      <w:r w:rsidRPr="00DD7833">
        <w:t>3.2 Netlink</w:t>
      </w:r>
      <w:r w:rsidRPr="00DD7833">
        <w:rPr>
          <w:rFonts w:hint="eastAsia"/>
        </w:rPr>
        <w:t>优点</w:t>
      </w:r>
      <w:bookmarkEnd w:id="99"/>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Heading2"/>
      </w:pPr>
      <w:bookmarkStart w:id="100" w:name="_Toc476303368"/>
      <w:r>
        <w:rPr>
          <w:rFonts w:hint="eastAsia"/>
        </w:rPr>
        <w:t>建立</w:t>
      </w:r>
      <w:r>
        <w:t>Netlink</w:t>
      </w:r>
      <w:r>
        <w:rPr>
          <w:rFonts w:hint="eastAsia"/>
        </w:rPr>
        <w:t>会话过程如下：</w:t>
      </w:r>
      <w:bookmarkEnd w:id="100"/>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Pr="00F2725B">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1" o:title=""/>
          </v:shape>
        </w:pict>
      </w:r>
    </w:p>
    <w:p w:rsidR="00593BC7" w:rsidRPr="005044F2" w:rsidRDefault="00593BC7" w:rsidP="005044F2">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Heading3"/>
        <w:rPr>
          <w:sz w:val="20"/>
          <w:szCs w:val="20"/>
        </w:rPr>
      </w:pPr>
      <w:bookmarkStart w:id="101" w:name="_Toc476303369"/>
      <w:r>
        <w:rPr>
          <w:rFonts w:hint="eastAsia"/>
        </w:rPr>
        <w:t>其他相关说明</w:t>
      </w:r>
      <w:bookmarkEnd w:id="101"/>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NormalWeb"/>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NormalWeb"/>
        <w:spacing w:before="75" w:beforeAutospacing="0" w:after="75" w:afterAutospacing="0"/>
        <w:ind w:firstLine="300"/>
        <w:rPr>
          <w:rFonts w:ascii="Verdana" w:hAnsi="Verdana"/>
          <w:color w:val="323E32"/>
          <w:sz w:val="20"/>
          <w:szCs w:val="20"/>
        </w:rPr>
      </w:pPr>
    </w:p>
    <w:p w:rsidR="00593BC7" w:rsidRDefault="00593BC7" w:rsidP="00790718">
      <w:pPr>
        <w:pStyle w:val="NormalWeb"/>
        <w:spacing w:before="75" w:beforeAutospacing="0" w:after="75" w:afterAutospacing="0"/>
        <w:rPr>
          <w:rFonts w:ascii="Verdana" w:hAnsi="Verdana"/>
          <w:color w:val="323E32"/>
          <w:sz w:val="20"/>
          <w:szCs w:val="20"/>
        </w:rPr>
      </w:pPr>
      <w:r>
        <w:rPr>
          <w:rStyle w:val="Strong"/>
          <w:rFonts w:ascii="Verdana" w:hAnsi="Verdana" w:cs="宋体" w:hint="eastAsia"/>
          <w:color w:val="4C7D08"/>
        </w:rPr>
        <w:t>用户态使用</w:t>
      </w:r>
      <w:r>
        <w:rPr>
          <w:rStyle w:val="Strong"/>
          <w:rFonts w:ascii="Verdana" w:hAnsi="Verdana" w:cs="宋体"/>
          <w:color w:val="4C7D08"/>
        </w:rPr>
        <w:t xml:space="preserve"> netlink</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 xml:space="preserve"> socket(AF_NETLINK, SOCK_RAW, netlink_type)</w:t>
            </w:r>
          </w:p>
        </w:tc>
      </w:tr>
    </w:tbl>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Preformatted"/>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Preformatted"/>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Preformatted"/>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Preformatted"/>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Preformatted"/>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Preformatted"/>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Preformatted"/>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sendmsg(fd, &amp;msg, 0);</w:t>
            </w:r>
          </w:p>
        </w:tc>
      </w:tr>
    </w:tbl>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Preformatted"/>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NormalWeb"/>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 xml:space="preserve">#define NLMSG_ALIGNTO 4 </w:t>
            </w:r>
          </w:p>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NLMSG_NEXT(nlh,len)  ((len) -= NLMSG_ALIGN((nlh)-&gt;nlmsg_len), \</w:t>
            </w:r>
          </w:p>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NLMSG_OK(nlh,len)   ((len) &gt;= (int)sizeof(struct nlmsghdr) &amp;&amp; \</w:t>
            </w:r>
          </w:p>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 xml:space="preserve"> (nlh)-&gt;nlmsg_len &gt;= sizeof(struct nlmsghdr) &amp;&amp; \ </w:t>
            </w:r>
          </w:p>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NormalWeb"/>
        <w:spacing w:before="75" w:beforeAutospacing="0" w:after="75" w:afterAutospacing="0"/>
        <w:rPr>
          <w:rFonts w:ascii="Verdana" w:hAnsi="Verdana"/>
          <w:color w:val="323E32"/>
          <w:sz w:val="20"/>
          <w:szCs w:val="20"/>
        </w:rPr>
      </w:pPr>
      <w:bookmarkStart w:id="102" w:name="N102C7"/>
      <w:bookmarkEnd w:id="102"/>
      <w:r>
        <w:rPr>
          <w:rStyle w:val="Strong"/>
          <w:rFonts w:ascii="Verdana" w:hAnsi="Verdana" w:cs="宋体"/>
          <w:color w:val="4C7D08"/>
        </w:rPr>
        <w:t>netlink</w:t>
      </w:r>
      <w:r>
        <w:rPr>
          <w:rStyle w:val="Strong"/>
          <w:rFonts w:ascii="Verdana" w:hAnsi="Verdana" w:cs="宋体" w:hint="eastAsia"/>
          <w:color w:val="4C7D08"/>
        </w:rPr>
        <w:t>内核</w:t>
      </w:r>
      <w:r>
        <w:rPr>
          <w:rStyle w:val="Strong"/>
          <w:rFonts w:ascii="Verdana" w:hAnsi="Verdana" w:cs="宋体"/>
          <w:color w:val="4C7D08"/>
        </w:rPr>
        <w:t>API</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rsidP="0062493C">
            <w:pPr>
              <w:pStyle w:val="HTMLPreformatted"/>
              <w:spacing w:line="270" w:lineRule="atLeast"/>
              <w:rPr>
                <w:color w:val="323E32"/>
              </w:rPr>
            </w:pPr>
            <w:r>
              <w:rPr>
                <w:color w:val="323E32"/>
              </w:rPr>
              <w:t>void input (struct sock *sk, int len)</w:t>
            </w:r>
          </w:p>
          <w:p w:rsidR="00593BC7" w:rsidRDefault="00593BC7" w:rsidP="0062493C">
            <w:pPr>
              <w:pStyle w:val="HTMLPreformatted"/>
              <w:spacing w:line="270" w:lineRule="atLeast"/>
              <w:rPr>
                <w:color w:val="323E32"/>
              </w:rPr>
            </w:pPr>
            <w:r>
              <w:rPr>
                <w:color w:val="323E32"/>
              </w:rPr>
              <w:t>{</w:t>
            </w:r>
          </w:p>
          <w:p w:rsidR="00593BC7" w:rsidRDefault="00593BC7" w:rsidP="0062493C">
            <w:pPr>
              <w:pStyle w:val="HTMLPreformatted"/>
              <w:spacing w:line="270" w:lineRule="atLeast"/>
              <w:rPr>
                <w:color w:val="323E32"/>
              </w:rPr>
            </w:pPr>
            <w:r>
              <w:rPr>
                <w:color w:val="323E32"/>
              </w:rPr>
              <w:t xml:space="preserve"> struct sk_buff *skb;</w:t>
            </w:r>
          </w:p>
          <w:p w:rsidR="00593BC7" w:rsidRDefault="00593BC7" w:rsidP="0062493C">
            <w:pPr>
              <w:pStyle w:val="HTMLPreformatted"/>
              <w:spacing w:line="270" w:lineRule="atLeast"/>
              <w:rPr>
                <w:color w:val="323E32"/>
              </w:rPr>
            </w:pPr>
            <w:r>
              <w:rPr>
                <w:color w:val="323E32"/>
              </w:rPr>
              <w:t xml:space="preserve"> struct nlmsghdr *nlh = NULL;</w:t>
            </w:r>
          </w:p>
          <w:p w:rsidR="00593BC7" w:rsidRDefault="00593BC7" w:rsidP="0062493C">
            <w:pPr>
              <w:pStyle w:val="HTMLPreformatted"/>
              <w:spacing w:line="270" w:lineRule="atLeast"/>
              <w:rPr>
                <w:color w:val="323E32"/>
              </w:rPr>
            </w:pPr>
            <w:r>
              <w:rPr>
                <w:color w:val="323E32"/>
              </w:rPr>
              <w:t xml:space="preserve"> u8 *data = NULL;</w:t>
            </w:r>
          </w:p>
          <w:p w:rsidR="00593BC7" w:rsidRDefault="00593BC7" w:rsidP="0062493C">
            <w:pPr>
              <w:pStyle w:val="HTMLPreformatted"/>
              <w:spacing w:line="270" w:lineRule="atLeast"/>
              <w:rPr>
                <w:color w:val="323E32"/>
              </w:rPr>
            </w:pPr>
            <w:r>
              <w:rPr>
                <w:color w:val="323E32"/>
              </w:rPr>
              <w:t xml:space="preserve"> while ((skb = skb_dequeue(&amp;sk-&gt;receive_queue)) != NULL)</w:t>
            </w:r>
          </w:p>
          <w:p w:rsidR="00593BC7" w:rsidRDefault="00593BC7" w:rsidP="0062493C">
            <w:pPr>
              <w:pStyle w:val="HTMLPreformatted"/>
              <w:spacing w:line="270" w:lineRule="atLeast"/>
              <w:rPr>
                <w:color w:val="323E32"/>
              </w:rPr>
            </w:pPr>
            <w:r>
              <w:rPr>
                <w:color w:val="323E32"/>
              </w:rPr>
              <w:t xml:space="preserve"> {</w:t>
            </w:r>
          </w:p>
          <w:p w:rsidR="00593BC7" w:rsidRDefault="00593BC7" w:rsidP="0062493C">
            <w:pPr>
              <w:pStyle w:val="HTMLPreformatted"/>
              <w:spacing w:line="270" w:lineRule="atLeast"/>
              <w:rPr>
                <w:color w:val="323E32"/>
              </w:rPr>
            </w:pPr>
            <w:r>
              <w:rPr>
                <w:color w:val="323E32"/>
              </w:rPr>
              <w:t xml:space="preserve"> nlh = (struct nlmsghdr *)skb-&gt;data;</w:t>
            </w:r>
          </w:p>
          <w:p w:rsidR="00593BC7" w:rsidRDefault="00593BC7" w:rsidP="0062493C">
            <w:pPr>
              <w:pStyle w:val="HTMLPreformatted"/>
              <w:spacing w:line="270" w:lineRule="atLeast"/>
              <w:rPr>
                <w:color w:val="323E32"/>
              </w:rPr>
            </w:pPr>
            <w:r>
              <w:rPr>
                <w:color w:val="323E32"/>
              </w:rPr>
              <w:t xml:space="preserve"> data = NLMSG_DATA(nlh);</w:t>
            </w:r>
          </w:p>
          <w:p w:rsidR="00593BC7" w:rsidRDefault="00593BC7" w:rsidP="0062493C">
            <w:pPr>
              <w:pStyle w:val="HTMLPreformatted"/>
              <w:spacing w:line="270" w:lineRule="atLeast"/>
              <w:rPr>
                <w:color w:val="323E32"/>
              </w:rPr>
            </w:pPr>
            <w:r>
              <w:rPr>
                <w:color w:val="323E32"/>
              </w:rPr>
              <w:t xml:space="preserve"> }</w:t>
            </w:r>
          </w:p>
          <w:p w:rsidR="00593BC7" w:rsidRDefault="00593BC7" w:rsidP="0062493C">
            <w:pPr>
              <w:pStyle w:val="HTMLPreformatted"/>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Preformatted"/>
              <w:spacing w:line="270" w:lineRule="atLeast"/>
              <w:rPr>
                <w:color w:val="323E32"/>
              </w:rPr>
            </w:pPr>
          </w:p>
          <w:p w:rsidR="00593BC7" w:rsidRDefault="00593BC7">
            <w:pPr>
              <w:pStyle w:val="HTMLPreformatted"/>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Heading2"/>
      </w:pPr>
      <w:bookmarkStart w:id="103" w:name="_Toc476303370"/>
      <w:r w:rsidRPr="003C7923">
        <w:rPr>
          <w:rFonts w:hint="eastAsia"/>
        </w:rPr>
        <w:t>参考资料</w:t>
      </w:r>
      <w:bookmarkEnd w:id="103"/>
    </w:p>
    <w:p w:rsidR="00593BC7" w:rsidRDefault="00593BC7" w:rsidP="00852576">
      <w:hyperlink r:id="rId62" w:history="1">
        <w:r w:rsidRPr="00A515B2">
          <w:rPr>
            <w:rStyle w:val="Hyperlink"/>
          </w:rPr>
          <w:t>http://blog.chinaunix.net/uid-23069658-id-3405954.html</w:t>
        </w:r>
      </w:hyperlink>
    </w:p>
    <w:p w:rsidR="00593BC7" w:rsidRDefault="00593BC7" w:rsidP="00852576">
      <w:hyperlink r:id="rId63" w:history="1">
        <w:r w:rsidRPr="00A515B2">
          <w:rPr>
            <w:rStyle w:val="Hyperlink"/>
          </w:rPr>
          <w:t>http://blog.sina.com.cn/s/blog_62ec291601010qgh.html</w:t>
        </w:r>
      </w:hyperlink>
    </w:p>
    <w:p w:rsidR="00593BC7" w:rsidRDefault="00593BC7" w:rsidP="00852576">
      <w:hyperlink r:id="rId64" w:history="1">
        <w:r w:rsidRPr="00A515B2">
          <w:rPr>
            <w:rStyle w:val="Hyperlink"/>
          </w:rPr>
          <w:t>http://blog.chinaunix.net/uid-20788470-id-1841640.html</w:t>
        </w:r>
      </w:hyperlink>
    </w:p>
    <w:p w:rsidR="00593BC7" w:rsidRDefault="00593BC7" w:rsidP="00852576">
      <w:hyperlink r:id="rId65" w:history="1">
        <w:r w:rsidRPr="00BD627C">
          <w:rPr>
            <w:rStyle w:val="Hyperlink"/>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Heading1"/>
      </w:pPr>
      <w:bookmarkStart w:id="104" w:name="_Toc476303371"/>
      <w:r>
        <w:t>Linux</w:t>
      </w:r>
      <w:r>
        <w:rPr>
          <w:rFonts w:hint="eastAsia"/>
        </w:rPr>
        <w:t>工作队列</w:t>
      </w:r>
      <w:bookmarkEnd w:id="104"/>
    </w:p>
    <w:p w:rsidR="00593BC7" w:rsidRDefault="00593BC7" w:rsidP="006D3D9B">
      <w:bookmarkStart w:id="105" w:name="_Toc476303372"/>
      <w:r w:rsidRPr="00B474A8">
        <w:rPr>
          <w:rStyle w:val="Heading2Char"/>
        </w:rPr>
        <w:t xml:space="preserve">1. </w:t>
      </w:r>
      <w:r w:rsidRPr="00B474A8">
        <w:rPr>
          <w:rStyle w:val="Heading2Char"/>
          <w:rFonts w:hint="eastAsia"/>
        </w:rPr>
        <w:t>什么是</w:t>
      </w:r>
      <w:r w:rsidRPr="00B474A8">
        <w:rPr>
          <w:rStyle w:val="Heading2Char"/>
        </w:rPr>
        <w:t>workqueue</w:t>
      </w:r>
      <w:bookmarkEnd w:id="105"/>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Heading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6" w:name="_Toc476303373"/>
      <w:r w:rsidRPr="00B474A8">
        <w:rPr>
          <w:rStyle w:val="Heading2Char"/>
        </w:rPr>
        <w:t xml:space="preserve">2. </w:t>
      </w:r>
      <w:r w:rsidRPr="00B474A8">
        <w:rPr>
          <w:rStyle w:val="Heading2Char"/>
          <w:rFonts w:hint="eastAsia"/>
        </w:rPr>
        <w:t>数据结构</w:t>
      </w:r>
      <w:bookmarkEnd w:id="106"/>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sidRPr="00F2725B">
        <w:rPr>
          <w:rFonts w:ascii="Verdana" w:hAnsi="Verdana"/>
          <w:noProof/>
          <w:color w:val="393939"/>
          <w:sz w:val="21"/>
          <w:szCs w:val="21"/>
        </w:rPr>
        <w:pict>
          <v:shape id="图片 31" o:spid="_x0000_i1048" type="#_x0000_t75" alt="http://img.my.csdn.net/uploads/201210/19/1350636977_5763.jpg" style="width:387.75pt;height:251.25pt;visibility:visible">
            <v:imagedata r:id="rId66" o:title=""/>
          </v:shape>
        </w:pic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bookmarkStart w:id="107" w:name="_Toc476303374"/>
      <w:r w:rsidRPr="00440DF9">
        <w:rPr>
          <w:rStyle w:val="Heading2Char"/>
        </w:rPr>
        <w:t xml:space="preserve">3. </w:t>
      </w:r>
      <w:r w:rsidRPr="00440DF9">
        <w:rPr>
          <w:rStyle w:val="Heading2Char"/>
          <w:rFonts w:hint="eastAsia"/>
        </w:rPr>
        <w:t>创建工作</w:t>
      </w:r>
      <w:bookmarkEnd w:id="107"/>
      <w:r>
        <w:rPr>
          <w:rFonts w:ascii="Verdana" w:hAnsi="Verdana"/>
          <w:b/>
          <w:bCs/>
          <w:color w:val="393939"/>
          <w:sz w:val="21"/>
          <w:szCs w:val="21"/>
        </w:rPr>
        <w:br/>
      </w:r>
      <w:r>
        <w:rPr>
          <w:rStyle w:val="Strong"/>
          <w:rFonts w:ascii="Verdana" w:hAnsi="Verdana" w:cs="宋体"/>
          <w:color w:val="393939"/>
          <w:sz w:val="21"/>
          <w:szCs w:val="21"/>
        </w:rPr>
        <w:t xml:space="preserve">3.1 </w:t>
      </w:r>
      <w:r>
        <w:rPr>
          <w:rStyle w:val="Strong"/>
          <w:rFonts w:ascii="Verdana" w:hAnsi="Verdana" w:cs="宋体" w:hint="eastAsia"/>
          <w:color w:val="393939"/>
          <w:sz w:val="21"/>
          <w:szCs w:val="21"/>
        </w:rPr>
        <w:t>创建工作</w:t>
      </w:r>
      <w:r>
        <w:rPr>
          <w:rStyle w:val="Strong"/>
          <w:rFonts w:ascii="Verdana" w:hAnsi="Verdana" w:cs="宋体"/>
          <w:color w:val="393939"/>
          <w:sz w:val="21"/>
          <w:szCs w:val="21"/>
        </w:rPr>
        <w:t>queue</w:t>
      </w:r>
      <w:r>
        <w:rPr>
          <w:rFonts w:ascii="Verdana" w:hAnsi="Verdana"/>
          <w:b/>
          <w:bCs/>
          <w:color w:val="393939"/>
          <w:sz w:val="21"/>
          <w:szCs w:val="21"/>
        </w:rPr>
        <w:br/>
      </w:r>
      <w:r>
        <w:rPr>
          <w:rStyle w:val="Strong"/>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Pr="00F2725B">
        <w:rPr>
          <w:rFonts w:ascii="Verdana" w:hAnsi="Verdana"/>
          <w:noProof/>
          <w:color w:val="393939"/>
          <w:sz w:val="21"/>
          <w:szCs w:val="21"/>
        </w:rPr>
        <w:pict>
          <v:shape id="图片 30" o:spid="_x0000_i1049" type="#_x0000_t75" alt="http://img.my.csdn.net/uploads/201210/19/1350637238_6853.jpg" style="width:423pt;height:174.75pt;visibility:visible">
            <v:imagedata r:id="rId67" o:title=""/>
          </v:shape>
        </w:pic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create_workqueue</w:t>
      </w:r>
      <w:r>
        <w:rPr>
          <w:noProof/>
        </w:rPr>
        <w:pict>
          <v:shape id="图片 29" o:spid="_x0000_s1028" type="#_x0000_t75" alt="http://img.my.csdn.net/uploads/201210/19/1350637427_9623.jpg" style="position:absolute;margin-left:0;margin-top:19.3pt;width:502.3pt;height:351.8pt;z-index:251659264;visibility:visible;mso-position-horizontal:center;mso-position-horizontal-relative:text;mso-position-vertical-relative:text">
            <v:imagedata r:id="rId68" o:title=""/>
            <w10:wrap type="topAndBottom"/>
          </v:shape>
        </w:pic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c.</w:t>
      </w:r>
      <w:r>
        <w:rPr>
          <w:rStyle w:val="Strong"/>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noProof/>
        </w:rPr>
        <w:pict>
          <v:shape id="图片 27" o:spid="_x0000_s1029" type="#_x0000_t75" alt="http://img.my.csdn.net/uploads/201210/19/1350637509_7795.jpg" style="position:absolute;margin-left:0;margin-top:19.85pt;width:557.55pt;height:428.6pt;z-index:251658240;visibility:visible;mso-position-horizontal:center;mso-position-horizontal-relative:text;mso-position-vertical-relative:text">
            <v:imagedata r:id="rId69" o:title=""/>
            <w10:wrap type="topAndBottom"/>
          </v:shape>
        </w:pic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 xml:space="preserve">3.2  </w:t>
      </w:r>
      <w:r>
        <w:rPr>
          <w:rStyle w:val="Strong"/>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bookmarkStart w:id="108" w:name="_Toc476303375"/>
      <w:r w:rsidRPr="00440DF9">
        <w:rPr>
          <w:rStyle w:val="Heading2Char"/>
        </w:rPr>
        <w:t xml:space="preserve">4. </w:t>
      </w:r>
      <w:r w:rsidRPr="00440DF9">
        <w:rPr>
          <w:rStyle w:val="Heading2Char"/>
          <w:rFonts w:hint="eastAsia"/>
        </w:rPr>
        <w:t>调度</w:t>
      </w:r>
      <w:bookmarkEnd w:id="108"/>
      <w:r>
        <w:rPr>
          <w:rFonts w:ascii="Verdana" w:hAnsi="Verdana"/>
          <w:b/>
          <w:bCs/>
          <w:color w:val="393939"/>
          <w:sz w:val="21"/>
          <w:szCs w:val="21"/>
        </w:rPr>
        <w:br/>
      </w:r>
      <w:r>
        <w:rPr>
          <w:rStyle w:val="Strong"/>
          <w:rFonts w:ascii="Verdana" w:hAnsi="Verdana" w:cs="宋体"/>
          <w:color w:val="393939"/>
          <w:sz w:val="21"/>
          <w:szCs w:val="21"/>
        </w:rPr>
        <w:t>a. schedule_work</w: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Heading2"/>
      </w:pPr>
      <w:r w:rsidRPr="007A18EF">
        <w:rPr>
          <w:rStyle w:val="Strong"/>
          <w:b/>
          <w:bCs/>
        </w:rPr>
        <w:t> </w:t>
      </w:r>
      <w:bookmarkStart w:id="109" w:name="_Toc476303376"/>
      <w:r w:rsidRPr="007A18EF">
        <w:rPr>
          <w:rStyle w:val="Strong"/>
          <w:b/>
          <w:bCs/>
        </w:rPr>
        <w:t xml:space="preserve">5. </w:t>
      </w:r>
      <w:r w:rsidRPr="007A18EF">
        <w:rPr>
          <w:rStyle w:val="Strong"/>
          <w:rFonts w:hint="eastAsia"/>
          <w:b/>
          <w:bCs/>
        </w:rPr>
        <w:t>示例</w:t>
      </w:r>
      <w:bookmarkEnd w:id="109"/>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0" w:name="_Toc476303377"/>
      <w:r w:rsidRPr="004155A3">
        <w:rPr>
          <w:rStyle w:val="Heading2Char"/>
        </w:rPr>
        <w:t>6.</w:t>
      </w:r>
      <w:r>
        <w:rPr>
          <w:rStyle w:val="Heading2Char"/>
        </w:rPr>
        <w:t xml:space="preserve"> </w:t>
      </w:r>
      <w:r w:rsidRPr="004155A3">
        <w:rPr>
          <w:rStyle w:val="Heading2Char"/>
        </w:rPr>
        <w:t>workqueue</w:t>
      </w:r>
      <w:r w:rsidRPr="004155A3">
        <w:rPr>
          <w:rStyle w:val="Heading2Char"/>
          <w:rFonts w:hint="eastAsia"/>
        </w:rPr>
        <w:t>的</w:t>
      </w:r>
      <w:r w:rsidRPr="004155A3">
        <w:rPr>
          <w:rStyle w:val="Heading2Char"/>
        </w:rPr>
        <w:t>API</w:t>
      </w:r>
      <w:bookmarkEnd w:id="110"/>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tblPr>
      <w:tblGrid>
        <w:gridCol w:w="713"/>
        <w:gridCol w:w="3696"/>
        <w:gridCol w:w="4113"/>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1" w:name="_Toc476303378"/>
      <w:r w:rsidRPr="00D12A09">
        <w:rPr>
          <w:rStyle w:val="Heading2Char"/>
          <w:rFonts w:hint="eastAsia"/>
        </w:rPr>
        <w:t>共享队列的使用的顺序：</w:t>
      </w:r>
      <w:bookmarkEnd w:id="111"/>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Heading2"/>
      </w:pPr>
      <w:bookmarkStart w:id="112" w:name="_Toc476303379"/>
      <w:r>
        <w:rPr>
          <w:rFonts w:hint="eastAsia"/>
        </w:rPr>
        <w:t>参考资料</w:t>
      </w:r>
      <w:bookmarkEnd w:id="112"/>
    </w:p>
    <w:p w:rsidR="00593BC7" w:rsidRDefault="00593BC7" w:rsidP="007E3352">
      <w:hyperlink r:id="rId70" w:history="1">
        <w:r w:rsidRPr="00B32C55">
          <w:rPr>
            <w:rStyle w:val="Hyperlink"/>
          </w:rPr>
          <w:t>http://www.cnblogs.com/sky-heaven/p/5847519.html</w:t>
        </w:r>
      </w:hyperlink>
    </w:p>
    <w:p w:rsidR="00593BC7" w:rsidRDefault="00593BC7" w:rsidP="007E3352">
      <w:hyperlink r:id="rId71" w:history="1">
        <w:r w:rsidRPr="00255D12">
          <w:rPr>
            <w:rStyle w:val="Hyperlink"/>
          </w:rPr>
          <w:t>http://bgutech.blog.163.com/blog/static/18261124320116181119889/</w:t>
        </w:r>
      </w:hyperlink>
    </w:p>
    <w:p w:rsidR="00593BC7" w:rsidRDefault="00593BC7" w:rsidP="007E3352">
      <w:hyperlink r:id="rId72" w:history="1">
        <w:r w:rsidRPr="00494FF7">
          <w:rPr>
            <w:rStyle w:val="Hyperlink"/>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A21295">
      <w:pPr>
        <w:pStyle w:val="Heading1"/>
      </w:pPr>
      <w:hyperlink r:id="rId73" w:history="1">
        <w:bookmarkStart w:id="113" w:name="_Toc476303380"/>
        <w:r w:rsidRPr="00A21295">
          <w:rPr>
            <w:rStyle w:val="Hyperlink"/>
            <w:rFonts w:hint="eastAsia"/>
            <w:color w:val="auto"/>
            <w:u w:val="none"/>
          </w:rPr>
          <w:t>同步</w:t>
        </w:r>
        <w:r w:rsidRPr="00A21295">
          <w:rPr>
            <w:rStyle w:val="Hyperlink"/>
            <w:color w:val="auto"/>
            <w:u w:val="none"/>
          </w:rPr>
          <w:t>/</w:t>
        </w:r>
        <w:r w:rsidRPr="00A21295">
          <w:rPr>
            <w:rStyle w:val="Hyperlink"/>
            <w:rFonts w:hint="eastAsia"/>
            <w:color w:val="auto"/>
            <w:u w:val="none"/>
          </w:rPr>
          <w:t>异步与阻塞</w:t>
        </w:r>
        <w:r w:rsidRPr="00A21295">
          <w:rPr>
            <w:rStyle w:val="Hyperlink"/>
            <w:color w:val="auto"/>
            <w:u w:val="none"/>
          </w:rPr>
          <w:t>/</w:t>
        </w:r>
        <w:r w:rsidRPr="00A21295">
          <w:rPr>
            <w:rStyle w:val="Hyperlink"/>
            <w:rFonts w:hint="eastAsia"/>
            <w:color w:val="auto"/>
            <w:u w:val="none"/>
          </w:rPr>
          <w:t>非阻塞的区别消息</w:t>
        </w:r>
        <w:bookmarkEnd w:id="113"/>
      </w:hyperlink>
    </w:p>
    <w:p w:rsidR="00593BC7" w:rsidRDefault="00593BC7" w:rsidP="00A21295">
      <w:pPr>
        <w:rPr>
          <w:rFonts w:ascii="Verdana" w:hAnsi="Verdana"/>
          <w:color w:val="333333"/>
          <w:sz w:val="20"/>
          <w:szCs w:val="20"/>
          <w:shd w:val="clear" w:color="auto" w:fill="FFFFFF"/>
        </w:rPr>
      </w:pPr>
      <w:bookmarkStart w:id="114" w:name="_Toc476303381"/>
      <w:r w:rsidRPr="00A21295">
        <w:rPr>
          <w:rStyle w:val="Heading2Char"/>
          <w:rFonts w:hint="eastAsia"/>
        </w:rPr>
        <w:t>同步</w:t>
      </w:r>
      <w:r w:rsidRPr="00A21295">
        <w:rPr>
          <w:rStyle w:val="Heading2Char"/>
        </w:rPr>
        <w:t>/</w:t>
      </w:r>
      <w:r w:rsidRPr="00A21295">
        <w:rPr>
          <w:rStyle w:val="Heading2Char"/>
          <w:rFonts w:hint="eastAsia"/>
        </w:rPr>
        <w:t>异步与阻塞</w:t>
      </w:r>
      <w:r w:rsidRPr="00A21295">
        <w:rPr>
          <w:rStyle w:val="Heading2Char"/>
        </w:rPr>
        <w:t>/</w:t>
      </w:r>
      <w:r w:rsidRPr="00A21295">
        <w:rPr>
          <w:rStyle w:val="Heading2Char"/>
          <w:rFonts w:hint="eastAsia"/>
        </w:rPr>
        <w:t>非阻塞的区别</w:t>
      </w:r>
      <w:r w:rsidRPr="00A21295">
        <w:rPr>
          <w:rStyle w:val="Heading2Char"/>
        </w:rPr>
        <w:t>.</w:t>
      </w:r>
      <w:bookmarkEnd w:id="114"/>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Heading2Char"/>
          <w:rFonts w:hint="eastAsia"/>
        </w:rPr>
        <w:t>同步和异步</w:t>
      </w:r>
      <w:r w:rsidRPr="00A21295">
        <w:rPr>
          <w:rStyle w:val="Heading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Heading2"/>
        <w:rPr>
          <w:szCs w:val="21"/>
        </w:rPr>
      </w:pPr>
      <w:bookmarkStart w:id="115" w:name="_Toc476303382"/>
      <w:r w:rsidRPr="00A26D6A">
        <w:t xml:space="preserve">I/O </w:t>
      </w:r>
      <w:r w:rsidRPr="00A26D6A">
        <w:rPr>
          <w:rFonts w:hint="eastAsia"/>
        </w:rPr>
        <w:t>模型</w:t>
      </w:r>
      <w:bookmarkEnd w:id="115"/>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Pr="00F2725B">
        <w:rPr>
          <w:rFonts w:ascii="宋体" w:cs="宋体"/>
          <w:noProof/>
          <w:kern w:val="0"/>
          <w:sz w:val="24"/>
          <w:szCs w:val="24"/>
        </w:rPr>
        <w:pict>
          <v:shape id="图片 36" o:spid="_x0000_i1050" type="#_x0000_t75" alt="http://hi.csdn.net/attachment/201112/12/0_1323701125Q2gf.gif" style="width:289.5pt;height:167.25pt;visibility:visible">
            <v:imagedata r:id="rId74"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Heading2"/>
        <w:rPr>
          <w:szCs w:val="21"/>
        </w:rPr>
      </w:pPr>
      <w:bookmarkStart w:id="116" w:name="_Toc476303383"/>
      <w:r w:rsidRPr="00A26D6A">
        <w:rPr>
          <w:rFonts w:hint="eastAsia"/>
        </w:rPr>
        <w:t>同步阻塞</w:t>
      </w:r>
      <w:r w:rsidRPr="00A26D6A">
        <w:t xml:space="preserve"> I/O</w:t>
      </w:r>
      <w:bookmarkEnd w:id="116"/>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593BC7" w:rsidP="00A26D6A">
      <w:pPr>
        <w:widowControl/>
        <w:spacing w:before="0" w:after="0"/>
        <w:jc w:val="left"/>
        <w:rPr>
          <w:rFonts w:ascii="宋体" w:cs="宋体"/>
          <w:kern w:val="0"/>
          <w:sz w:val="24"/>
          <w:szCs w:val="24"/>
        </w:rPr>
      </w:pPr>
      <w:r w:rsidRPr="00F2725B">
        <w:rPr>
          <w:rFonts w:ascii="宋体" w:cs="宋体"/>
          <w:noProof/>
          <w:kern w:val="0"/>
          <w:sz w:val="24"/>
          <w:szCs w:val="24"/>
        </w:rPr>
        <w:pict>
          <v:shape id="图片 35" o:spid="_x0000_i1051" type="#_x0000_t75" alt="http://hi.csdn.net/attachment/201112/12/0_1323701128ctRF.gif" style="width:403.5pt;height:255pt;visibility:visible">
            <v:imagedata r:id="rId75"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2. </w:t>
      </w: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从应用程序的角度来说，</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Heading2"/>
        <w:rPr>
          <w:szCs w:val="21"/>
        </w:rPr>
      </w:pPr>
      <w:bookmarkStart w:id="117" w:name="_Toc476303384"/>
      <w:r w:rsidRPr="00A26D6A">
        <w:rPr>
          <w:rFonts w:hint="eastAsia"/>
        </w:rPr>
        <w:t>同步非阻塞</w:t>
      </w:r>
      <w:r w:rsidRPr="00A26D6A">
        <w:t xml:space="preserve"> I/O</w:t>
      </w:r>
      <w:bookmarkEnd w:id="117"/>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Pr="00F2725B">
        <w:rPr>
          <w:rFonts w:ascii="宋体" w:cs="宋体"/>
          <w:noProof/>
          <w:kern w:val="0"/>
          <w:sz w:val="24"/>
          <w:szCs w:val="24"/>
        </w:rPr>
        <w:pict>
          <v:shape id="图片 34" o:spid="_x0000_i1052" type="#_x0000_t75" alt="http://hi.csdn.net/attachment/201112/12/0_1323701130P4fO.gif" style="width:355.5pt;height:255pt;visibility:visible">
            <v:imagedata r:id="rId76"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Heading2"/>
        <w:rPr>
          <w:szCs w:val="21"/>
        </w:rPr>
      </w:pPr>
      <w:bookmarkStart w:id="118" w:name="_Toc476303385"/>
      <w:r w:rsidRPr="00A26D6A">
        <w:rPr>
          <w:rFonts w:hint="eastAsia"/>
        </w:rPr>
        <w:t>异步阻塞</w:t>
      </w:r>
      <w:r w:rsidRPr="00A26D6A">
        <w:t xml:space="preserve"> I/O</w:t>
      </w:r>
      <w:bookmarkEnd w:id="118"/>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593BC7" w:rsidP="00A26D6A">
      <w:pPr>
        <w:widowControl/>
        <w:spacing w:before="0" w:after="0"/>
        <w:jc w:val="left"/>
        <w:rPr>
          <w:rFonts w:ascii="宋体" w:cs="宋体"/>
          <w:kern w:val="0"/>
          <w:sz w:val="24"/>
          <w:szCs w:val="24"/>
        </w:rPr>
      </w:pPr>
      <w:r w:rsidRPr="00F2725B">
        <w:rPr>
          <w:rFonts w:ascii="宋体" w:cs="宋体"/>
          <w:noProof/>
          <w:kern w:val="0"/>
          <w:sz w:val="24"/>
          <w:szCs w:val="24"/>
        </w:rPr>
        <w:pict>
          <v:shape id="图片 18" o:spid="_x0000_i1053" type="#_x0000_t75" alt="http://hi.csdn.net/attachment/201112/12/0_13237011429S5X.gif" style="width:360.75pt;height:255pt;visibility:visible">
            <v:imagedata r:id="rId77"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4. </w:t>
      </w:r>
      <w:r w:rsidRPr="00A26D6A">
        <w:rPr>
          <w:rFonts w:ascii="Arial" w:hAnsi="Arial" w:cs="Arial" w:hint="eastAsia"/>
          <w:color w:val="362E2B"/>
          <w:kern w:val="0"/>
          <w:szCs w:val="21"/>
          <w:shd w:val="clear" w:color="auto" w:fill="FFFFFF"/>
        </w:rPr>
        <w:t>异步阻塞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shd w:val="clear" w:color="auto" w:fill="FFFFFF"/>
        </w:rPr>
        <w:t xml:space="preserve"> (select)</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操作来说不建议使用。</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Heading2"/>
        <w:rPr>
          <w:szCs w:val="21"/>
        </w:rPr>
      </w:pPr>
      <w:bookmarkStart w:id="119" w:name="_Toc476303386"/>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19"/>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Pr="00F2725B">
        <w:rPr>
          <w:rFonts w:ascii="宋体" w:cs="宋体"/>
          <w:noProof/>
          <w:kern w:val="0"/>
          <w:sz w:val="24"/>
          <w:szCs w:val="24"/>
        </w:rPr>
        <w:pict>
          <v:shape id="图片 44" o:spid="_x0000_i1054" type="#_x0000_t75" alt="http://hi.csdn.net/attachment/201112/12/0_1323701137YY94.gif" style="width:405.75pt;height:255pt;visibility:visible">
            <v:imagedata r:id="rId78"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Heading2"/>
        <w:rPr>
          <w:shd w:val="clear" w:color="auto" w:fill="FFFFFF"/>
        </w:rPr>
      </w:pPr>
      <w:bookmarkStart w:id="120" w:name="_Toc476303387"/>
      <w:r>
        <w:rPr>
          <w:rFonts w:hint="eastAsia"/>
          <w:shd w:val="clear" w:color="auto" w:fill="FFFFFF"/>
        </w:rPr>
        <w:t>异步通知范例</w:t>
      </w:r>
      <w:bookmarkEnd w:id="120"/>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Heading3"/>
      </w:pPr>
      <w:bookmarkStart w:id="121" w:name="_Toc476303388"/>
      <w:r w:rsidRPr="000F2384">
        <w:rPr>
          <w:rFonts w:hint="eastAsia"/>
        </w:rPr>
        <w:t>应用层</w:t>
      </w:r>
      <w:bookmarkEnd w:id="121"/>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Heading3"/>
      </w:pPr>
      <w:bookmarkStart w:id="122" w:name="_Toc476303389"/>
      <w:r>
        <w:rPr>
          <w:rFonts w:hint="eastAsia"/>
        </w:rPr>
        <w:t>设备驱动</w:t>
      </w:r>
      <w:bookmarkEnd w:id="122"/>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Heading3"/>
        <w:rPr>
          <w:sz w:val="36"/>
          <w:szCs w:val="36"/>
        </w:rPr>
      </w:pPr>
      <w:bookmarkStart w:id="123" w:name="t2"/>
      <w:bookmarkStart w:id="124" w:name="_Toc476303390"/>
      <w:bookmarkEnd w:id="123"/>
      <w:r>
        <w:rPr>
          <w:rFonts w:hint="eastAsia"/>
        </w:rPr>
        <w:t>内核</w:t>
      </w:r>
      <w:r>
        <w:t>API</w:t>
      </w:r>
      <w:bookmarkEnd w:id="124"/>
    </w:p>
    <w:p w:rsidR="00593BC7"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Heading2"/>
      </w:pPr>
      <w:bookmarkStart w:id="125" w:name="_Toc476303391"/>
      <w:r>
        <w:rPr>
          <w:rFonts w:hint="eastAsia"/>
        </w:rPr>
        <w:t>参考资料</w:t>
      </w:r>
      <w:bookmarkEnd w:id="125"/>
    </w:p>
    <w:p w:rsidR="00593BC7" w:rsidRDefault="00593BC7" w:rsidP="00E454A3">
      <w:hyperlink r:id="rId79" w:history="1">
        <w:r w:rsidRPr="00494FF7">
          <w:rPr>
            <w:rStyle w:val="Hyperlink"/>
          </w:rPr>
          <w:t>http://www.cnblogs.com/Ray-chen/archive/2011/12/27/2303115.html</w:t>
        </w:r>
      </w:hyperlink>
    </w:p>
    <w:p w:rsidR="00593BC7" w:rsidRDefault="00593BC7" w:rsidP="00E454A3">
      <w:hyperlink r:id="rId80" w:history="1">
        <w:r w:rsidRPr="001E0E45">
          <w:rPr>
            <w:rStyle w:val="Hyperlink"/>
          </w:rPr>
          <w:t>http://www.ibm.com/developerworks/cn/linux/l-async/</w:t>
        </w:r>
      </w:hyperlink>
    </w:p>
    <w:p w:rsidR="00593BC7" w:rsidRDefault="00593BC7" w:rsidP="00E454A3">
      <w:hyperlink r:id="rId81" w:history="1">
        <w:r w:rsidRPr="00DB50A2">
          <w:rPr>
            <w:rStyle w:val="Hyperlink"/>
          </w:rPr>
          <w:t>http://blog.csdn.net/zhangskd/article/details/45938267</w:t>
        </w:r>
      </w:hyperlink>
      <w:r>
        <w:t xml:space="preserve"> </w:t>
      </w:r>
      <w:r>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Heading1"/>
      </w:pPr>
      <w:bookmarkStart w:id="126" w:name="_Toc476303392"/>
      <w:r w:rsidRPr="0004266A">
        <w:rPr>
          <w:rStyle w:val="Strong"/>
          <w:b/>
          <w:bCs/>
        </w:rPr>
        <w:t>Linux</w:t>
      </w:r>
      <w:r w:rsidRPr="0004266A">
        <w:rPr>
          <w:rStyle w:val="Strong"/>
          <w:rFonts w:hint="eastAsia"/>
          <w:b/>
          <w:bCs/>
        </w:rPr>
        <w:t>内核的动态电压和电流控制接口</w:t>
      </w:r>
      <w:bookmarkEnd w:id="126"/>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2" w:history="1">
        <w:r>
          <w:rPr>
            <w:rStyle w:val="Hyperlink"/>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3" w:history="1">
        <w:r>
          <w:rPr>
            <w:rStyle w:val="Hyperlink"/>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4" w:history="1">
        <w:r>
          <w:rPr>
            <w:rStyle w:val="Hyperlink"/>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5" w:history="1">
        <w:r>
          <w:rPr>
            <w:rStyle w:val="Hyperlink"/>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86" o:title=""/>
          </v:shape>
        </w:pic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7" w:history="1">
        <w:r>
          <w:rPr>
            <w:rStyle w:val="Hyperlink"/>
            <w:rFonts w:ascii="Verdana" w:hAnsi="Verdana" w:cs="宋体"/>
            <w:color w:val="075DB3"/>
            <w:sz w:val="20"/>
            <w:szCs w:val="20"/>
          </w:rPr>
          <w:t>Flash</w:t>
        </w:r>
      </w:hyperlink>
      <w:r>
        <w:rPr>
          <w:rFonts w:ascii="Verdana" w:hAnsi="Verdana" w:hint="eastAsia"/>
          <w:color w:val="000000"/>
          <w:sz w:val="20"/>
          <w:szCs w:val="20"/>
        </w:rPr>
        <w:t>、音频编解码器、</w:t>
      </w:r>
      <w:hyperlink r:id="rId88" w:history="1">
        <w:r>
          <w:rPr>
            <w:rStyle w:val="Hyperlink"/>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2" o:spid="_x0000_i1056" type="#_x0000_t75" style="width:412.5pt;height:274.5pt;visibility:visible">
            <v:imagedata r:id="rId89" o:title=""/>
          </v:shape>
        </w:pict>
      </w:r>
    </w:p>
    <w:p w:rsidR="00593BC7" w:rsidRPr="00224348" w:rsidRDefault="00593BC7" w:rsidP="0004266A">
      <w:pPr>
        <w:pStyle w:val="NormalWeb"/>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Heading2"/>
      </w:pPr>
      <w:bookmarkStart w:id="127" w:name="_Toc476303393"/>
      <w:r w:rsidRPr="0004266A">
        <w:rPr>
          <w:rStyle w:val="Strong"/>
          <w:b/>
          <w:bCs/>
        </w:rPr>
        <w:t>2 Consumer</w:t>
      </w:r>
      <w:r w:rsidRPr="0004266A">
        <w:rPr>
          <w:rStyle w:val="Strong"/>
          <w:rFonts w:hint="eastAsia"/>
          <w:b/>
          <w:bCs/>
        </w:rPr>
        <w:t>的</w:t>
      </w:r>
      <w:r w:rsidRPr="0004266A">
        <w:rPr>
          <w:rStyle w:val="Strong"/>
          <w:b/>
          <w:bCs/>
        </w:rPr>
        <w:t>API</w:t>
      </w:r>
      <w:bookmarkEnd w:id="127"/>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Heading2"/>
      </w:pPr>
      <w:bookmarkStart w:id="128" w:name="_Toc476303394"/>
      <w:r w:rsidRPr="0004266A">
        <w:rPr>
          <w:rStyle w:val="Strong"/>
          <w:b/>
          <w:bCs/>
        </w:rPr>
        <w:t xml:space="preserve">3 </w:t>
      </w:r>
      <w:r w:rsidRPr="0004266A">
        <w:rPr>
          <w:rStyle w:val="Strong"/>
          <w:rFonts w:hint="eastAsia"/>
          <w:b/>
          <w:bCs/>
        </w:rPr>
        <w:t>电压的</w:t>
      </w:r>
      <w:r w:rsidRPr="0004266A">
        <w:rPr>
          <w:rStyle w:val="Strong"/>
          <w:b/>
          <w:bCs/>
        </w:rPr>
        <w:t>API</w:t>
      </w:r>
      <w:bookmarkEnd w:id="128"/>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0" w:history="1">
        <w:r>
          <w:rPr>
            <w:rStyle w:val="Hyperlink"/>
            <w:rFonts w:ascii="Verdana" w:hAnsi="Verdana" w:cs="宋体"/>
            <w:color w:val="075DB3"/>
            <w:sz w:val="20"/>
            <w:szCs w:val="20"/>
          </w:rPr>
          <w:t>10000</w:t>
        </w:r>
      </w:hyperlink>
      <w:r>
        <w:rPr>
          <w:rFonts w:ascii="Verdana" w:hAnsi="Verdana"/>
          <w:color w:val="000000"/>
          <w:sz w:val="20"/>
          <w:szCs w:val="20"/>
        </w:rPr>
        <w:t>0,</w:t>
      </w:r>
      <w:hyperlink r:id="rId91" w:history="1">
        <w:r>
          <w:rPr>
            <w:rStyle w:val="Hyperlink"/>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regulator_get_voltage)struct regulator *regulator);</w:t>
      </w:r>
    </w:p>
    <w:p w:rsidR="00593BC7" w:rsidRPr="0004266A" w:rsidRDefault="00593BC7" w:rsidP="0004266A">
      <w:pPr>
        <w:pStyle w:val="Heading2"/>
      </w:pPr>
      <w:bookmarkStart w:id="129" w:name="_Toc476303395"/>
      <w:r w:rsidRPr="0004266A">
        <w:rPr>
          <w:rStyle w:val="Strong"/>
          <w:b/>
          <w:bCs/>
        </w:rPr>
        <w:t xml:space="preserve">4 </w:t>
      </w:r>
      <w:r w:rsidRPr="0004266A">
        <w:rPr>
          <w:rStyle w:val="Strong"/>
          <w:rFonts w:hint="eastAsia"/>
          <w:b/>
          <w:bCs/>
        </w:rPr>
        <w:t>电流的</w:t>
      </w:r>
      <w:r w:rsidRPr="0004266A">
        <w:rPr>
          <w:rStyle w:val="Strong"/>
          <w:b/>
          <w:bCs/>
        </w:rPr>
        <w:t>API</w:t>
      </w:r>
      <w:bookmarkEnd w:id="129"/>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Heading2"/>
      </w:pPr>
      <w:bookmarkStart w:id="130" w:name="_Toc476303396"/>
      <w:r w:rsidRPr="0004266A">
        <w:rPr>
          <w:rStyle w:val="Strong"/>
          <w:b/>
          <w:bCs/>
        </w:rPr>
        <w:t xml:space="preserve">5 </w:t>
      </w:r>
      <w:r w:rsidRPr="0004266A">
        <w:rPr>
          <w:rStyle w:val="Strong"/>
          <w:rFonts w:hint="eastAsia"/>
          <w:b/>
          <w:bCs/>
        </w:rPr>
        <w:t>校准器的驱动和系统配置</w:t>
      </w:r>
      <w:bookmarkEnd w:id="130"/>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Heading2"/>
      </w:pPr>
      <w:bookmarkStart w:id="131" w:name="_Toc476303397"/>
      <w:r w:rsidRPr="0004266A">
        <w:rPr>
          <w:rStyle w:val="Strong"/>
          <w:b/>
          <w:bCs/>
        </w:rPr>
        <w:t xml:space="preserve">6 </w:t>
      </w:r>
      <w:r w:rsidRPr="0004266A">
        <w:rPr>
          <w:rStyle w:val="Strong"/>
          <w:rFonts w:hint="eastAsia"/>
          <w:b/>
          <w:bCs/>
        </w:rPr>
        <w:t>应用</w:t>
      </w:r>
      <w:bookmarkEnd w:id="131"/>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2" w:history="1">
        <w:r>
          <w:rPr>
            <w:rStyle w:val="Hyperlink"/>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3" w:history="1">
        <w:r>
          <w:rPr>
            <w:rStyle w:val="Hyperlink"/>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4" w:history="1">
        <w:r>
          <w:rPr>
            <w:rStyle w:val="Hyperlink"/>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5" w:history="1">
        <w:r>
          <w:rPr>
            <w:rStyle w:val="Hyperlink"/>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6" w:history="1">
        <w:r>
          <w:rPr>
            <w:rStyle w:val="Hyperlink"/>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Heading2"/>
      </w:pPr>
      <w:bookmarkStart w:id="132" w:name="_Toc476303398"/>
      <w:r w:rsidRPr="0004266A">
        <w:rPr>
          <w:rStyle w:val="Strong"/>
          <w:b/>
          <w:bCs/>
        </w:rPr>
        <w:t xml:space="preserve">1 </w:t>
      </w:r>
      <w:r w:rsidRPr="0004266A">
        <w:rPr>
          <w:rStyle w:val="Strong"/>
          <w:rFonts w:hint="eastAsia"/>
          <w:b/>
          <w:bCs/>
        </w:rPr>
        <w:t>动态的电压和频率调节</w:t>
      </w:r>
      <w:bookmarkEnd w:id="132"/>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hyperlink r:id="rId97" w:history="1">
        <w:r w:rsidRPr="00F2725B">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98" o:title=""/>
            </v:shape>
          </w:pict>
        </w:r>
      </w:hyperlink>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Heading2"/>
      </w:pPr>
      <w:bookmarkStart w:id="133" w:name="_Toc476303399"/>
      <w:r w:rsidRPr="0004266A">
        <w:rPr>
          <w:rStyle w:val="Strong"/>
          <w:b/>
          <w:bCs/>
        </w:rPr>
        <w:t xml:space="preserve">2 </w:t>
      </w:r>
      <w:r w:rsidRPr="0004266A">
        <w:rPr>
          <w:rStyle w:val="Strong"/>
          <w:rFonts w:hint="eastAsia"/>
          <w:b/>
          <w:bCs/>
        </w:rPr>
        <w:t>挂起和恢复</w:t>
      </w:r>
      <w:bookmarkEnd w:id="133"/>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Heading2"/>
      </w:pPr>
      <w:bookmarkStart w:id="134" w:name="_Toc476303400"/>
      <w:r w:rsidRPr="0004266A">
        <w:rPr>
          <w:rStyle w:val="Strong"/>
          <w:b/>
          <w:bCs/>
        </w:rPr>
        <w:t xml:space="preserve">3 </w:t>
      </w:r>
      <w:r w:rsidRPr="0004266A">
        <w:rPr>
          <w:rStyle w:val="Strong"/>
          <w:rFonts w:hint="eastAsia"/>
          <w:b/>
          <w:bCs/>
        </w:rPr>
        <w:t>支持电源管理的驱动程序</w:t>
      </w:r>
      <w:bookmarkEnd w:id="134"/>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Heading2"/>
      </w:pPr>
      <w:bookmarkStart w:id="135" w:name="_Toc476303401"/>
      <w:r w:rsidRPr="0004266A">
        <w:rPr>
          <w:rStyle w:val="Strong"/>
          <w:b/>
          <w:bCs/>
        </w:rPr>
        <w:t>4 CPU</w:t>
      </w:r>
      <w:r w:rsidRPr="0004266A">
        <w:rPr>
          <w:rStyle w:val="Strong"/>
          <w:rFonts w:hint="eastAsia"/>
          <w:b/>
          <w:bCs/>
        </w:rPr>
        <w:t>空闲调节</w:t>
      </w:r>
      <w:bookmarkEnd w:id="135"/>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Heading2"/>
      </w:pPr>
      <w:bookmarkStart w:id="136" w:name="_Toc476303402"/>
      <w:r w:rsidRPr="0004266A">
        <w:rPr>
          <w:rStyle w:val="Strong"/>
          <w:b/>
          <w:bCs/>
        </w:rPr>
        <w:t xml:space="preserve">5 </w:t>
      </w:r>
      <w:r w:rsidRPr="0004266A">
        <w:rPr>
          <w:rStyle w:val="Strong"/>
          <w:rFonts w:hint="eastAsia"/>
          <w:b/>
          <w:bCs/>
        </w:rPr>
        <w:t>应用设计策略</w:t>
      </w:r>
      <w:bookmarkEnd w:id="136"/>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hyperlink r:id="rId99" w:history="1">
        <w:r w:rsidRPr="00F2725B">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0" o:title=""/>
            </v:shape>
          </w:pict>
        </w:r>
      </w:hyperlink>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1" w:history="1">
        <w:r>
          <w:rPr>
            <w:rStyle w:val="Hyperlink"/>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Heading2"/>
      </w:pPr>
      <w:bookmarkStart w:id="137" w:name="_Toc476303403"/>
      <w:r>
        <w:rPr>
          <w:rFonts w:hint="eastAsia"/>
        </w:rPr>
        <w:t>参考资料</w:t>
      </w:r>
      <w:bookmarkEnd w:id="137"/>
    </w:p>
    <w:p w:rsidR="00593BC7" w:rsidRDefault="00593BC7" w:rsidP="0004266A">
      <w:hyperlink r:id="rId102" w:history="1">
        <w:r w:rsidRPr="000D1935">
          <w:rPr>
            <w:rStyle w:val="Hyperlink"/>
          </w:rPr>
          <w:t>http://www.cnblogs.com/lishixian/articles/2866998.html</w:t>
        </w:r>
      </w:hyperlink>
    </w:p>
    <w:p w:rsidR="00593BC7" w:rsidRDefault="00593BC7" w:rsidP="0004266A"/>
    <w:p w:rsidR="00593BC7" w:rsidRDefault="00593BC7" w:rsidP="0004266A"/>
    <w:p w:rsidR="00593BC7" w:rsidRDefault="00593BC7" w:rsidP="00C95F09">
      <w:pPr>
        <w:pStyle w:val="Heading1"/>
      </w:pPr>
      <w:hyperlink r:id="rId103" w:history="1">
        <w:bookmarkStart w:id="138" w:name="_Toc476303404"/>
        <w:r w:rsidRPr="00C95F09">
          <w:rPr>
            <w:rStyle w:val="Hyperlink"/>
            <w:color w:val="auto"/>
            <w:u w:val="none"/>
          </w:rPr>
          <w:t>led</w:t>
        </w:r>
        <w:r w:rsidRPr="00C95F09">
          <w:rPr>
            <w:rStyle w:val="Hyperlink"/>
            <w:rFonts w:hint="eastAsia"/>
            <w:color w:val="auto"/>
            <w:u w:val="none"/>
          </w:rPr>
          <w:t>子系统</w:t>
        </w:r>
        <w:bookmarkEnd w:id="138"/>
      </w:hyperlink>
    </w:p>
    <w:p w:rsidR="00593BC7" w:rsidRDefault="00593BC7"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4" w:tgtFrame="_blank" w:tooltip=".NET知识库" w:history="1">
        <w:r>
          <w:rPr>
            <w:rStyle w:val="Hyperlink"/>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Heading2"/>
      </w:pPr>
      <w:bookmarkStart w:id="139" w:name="_Toc476303405"/>
      <w:r w:rsidRPr="00C95F09">
        <w:rPr>
          <w:rStyle w:val="Strong"/>
          <w:rFonts w:hint="eastAsia"/>
          <w:b/>
          <w:bCs/>
        </w:rPr>
        <w:t>数据结构</w:t>
      </w:r>
      <w:bookmarkEnd w:id="139"/>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Strong"/>
          <w:rFonts w:ascii="Arial" w:hAnsi="Arial" w:cs="Arial"/>
          <w:color w:val="2D4FC9"/>
          <w:szCs w:val="21"/>
        </w:rPr>
        <w:t>led</w:t>
      </w:r>
      <w:r>
        <w:rPr>
          <w:rStyle w:val="Strong"/>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Heading2"/>
      </w:pPr>
      <w:bookmarkStart w:id="140" w:name="_Toc476303406"/>
      <w:r w:rsidRPr="00C95F09">
        <w:rPr>
          <w:rStyle w:val="Strong"/>
          <w:rFonts w:hint="eastAsia"/>
          <w:b/>
          <w:bCs/>
        </w:rPr>
        <w:t>触发器的结构体</w:t>
      </w:r>
      <w:bookmarkEnd w:id="140"/>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Heading2"/>
      </w:pPr>
      <w:bookmarkStart w:id="141" w:name="_Toc476303407"/>
      <w:r w:rsidRPr="00C95F09">
        <w:rPr>
          <w:rStyle w:val="Strong"/>
          <w:rFonts w:hint="eastAsia"/>
          <w:b/>
          <w:bCs/>
        </w:rPr>
        <w:t>平台设备相关的</w:t>
      </w:r>
      <w:r w:rsidRPr="00C95F09">
        <w:rPr>
          <w:rStyle w:val="Strong"/>
          <w:b/>
          <w:bCs/>
        </w:rPr>
        <w:t>led</w:t>
      </w:r>
      <w:r w:rsidRPr="00C95F09">
        <w:rPr>
          <w:rStyle w:val="Strong"/>
          <w:rFonts w:hint="eastAsia"/>
          <w:b/>
          <w:bCs/>
        </w:rPr>
        <w:t>数据结构</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Heading2"/>
      </w:pPr>
      <w:bookmarkStart w:id="142" w:name="_Toc476303408"/>
      <w:r w:rsidRPr="00C95F09">
        <w:rPr>
          <w:rStyle w:val="Strong"/>
          <w:rFonts w:hint="eastAsia"/>
          <w:b/>
          <w:bCs/>
        </w:rPr>
        <w:t>平台设备相关的</w:t>
      </w:r>
      <w:r w:rsidRPr="00C95F09">
        <w:rPr>
          <w:rStyle w:val="Strong"/>
          <w:b/>
          <w:bCs/>
        </w:rPr>
        <w:t>gpio led</w:t>
      </w:r>
      <w:r w:rsidRPr="00C95F09">
        <w:rPr>
          <w:rStyle w:val="Strong"/>
          <w:rFonts w:hint="eastAsia"/>
          <w:b/>
          <w:bCs/>
        </w:rPr>
        <w:t>数据结构</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sidRPr="00F2725B">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Heading2"/>
      </w:pPr>
      <w:bookmarkStart w:id="143" w:name="_Toc476303409"/>
      <w:r w:rsidRPr="00C95F09">
        <w:rPr>
          <w:rStyle w:val="Strong"/>
          <w:rFonts w:hint="eastAsia"/>
          <w:b/>
          <w:bCs/>
        </w:rPr>
        <w:t>注册</w:t>
      </w:r>
      <w:r w:rsidRPr="00C95F09">
        <w:rPr>
          <w:rStyle w:val="Strong"/>
          <w:b/>
          <w:bCs/>
        </w:rPr>
        <w:t>struct led_classdev</w:t>
      </w:r>
      <w:r w:rsidRPr="00C95F09">
        <w:rPr>
          <w:rStyle w:val="Strong"/>
          <w:rFonts w:hint="eastAsia"/>
          <w:b/>
          <w:bCs/>
        </w:rPr>
        <w:t>：</w:t>
      </w:r>
      <w:bookmarkEnd w:id="143"/>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Strong"/>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Strong"/>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Heading2"/>
      </w:pPr>
      <w:bookmarkStart w:id="144" w:name="_Toc476303410"/>
      <w:r w:rsidRPr="00C95F09">
        <w:rPr>
          <w:rStyle w:val="Strong"/>
          <w:rFonts w:hint="eastAsia"/>
          <w:b/>
          <w:bCs/>
        </w:rPr>
        <w:t>注销</w:t>
      </w:r>
      <w:r w:rsidRPr="00C95F09">
        <w:rPr>
          <w:rStyle w:val="Strong"/>
          <w:b/>
          <w:bCs/>
        </w:rPr>
        <w:t>struct led_classdev</w:t>
      </w:r>
      <w:r w:rsidRPr="00C95F09">
        <w:rPr>
          <w:rStyle w:val="Strong"/>
          <w:rFonts w:hint="eastAsia"/>
          <w:b/>
          <w:bCs/>
        </w:rPr>
        <w:t>：</w:t>
      </w:r>
      <w:bookmarkEnd w:id="144"/>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Strong"/>
          <w:rFonts w:ascii="Arial" w:hAnsi="Arial" w:cs="Arial" w:hint="eastAsia"/>
          <w:color w:val="000000"/>
          <w:szCs w:val="21"/>
        </w:rPr>
        <w:t>将</w:t>
      </w:r>
      <w:r>
        <w:rPr>
          <w:rStyle w:val="Strong"/>
          <w:rFonts w:ascii="Arial" w:hAnsi="Arial" w:cs="Arial"/>
          <w:color w:val="000000"/>
          <w:szCs w:val="21"/>
        </w:rPr>
        <w:t>led</w:t>
      </w:r>
      <w:r>
        <w:rPr>
          <w:rStyle w:val="Strong"/>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Strong"/>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Heading2"/>
      </w:pPr>
      <w:bookmarkStart w:id="145" w:name="_Toc476303411"/>
      <w:r w:rsidRPr="00C95F09">
        <w:rPr>
          <w:rStyle w:val="Strong"/>
          <w:b/>
          <w:bCs/>
        </w:rPr>
        <w:t>sysfs</w:t>
      </w:r>
      <w:r w:rsidRPr="00C95F09">
        <w:rPr>
          <w:rStyle w:val="Strong"/>
          <w:rFonts w:hint="eastAsia"/>
          <w:b/>
          <w:bCs/>
        </w:rPr>
        <w:t>中的属性文件</w:t>
      </w:r>
      <w:r w:rsidRPr="00C95F09">
        <w:rPr>
          <w:rFonts w:hint="eastAsia"/>
        </w:rPr>
        <w:t>：</w:t>
      </w:r>
      <w:bookmarkEnd w:id="145"/>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Strong"/>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Strong"/>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Heading2"/>
      </w:pPr>
      <w:r w:rsidRPr="00C95F09">
        <w:rPr>
          <w:rStyle w:val="Strong"/>
          <w:b/>
          <w:bCs/>
        </w:rPr>
        <w:t> </w:t>
      </w:r>
      <w:bookmarkStart w:id="146" w:name="_Toc476303412"/>
      <w:r w:rsidRPr="00C95F09">
        <w:rPr>
          <w:rStyle w:val="Strong"/>
          <w:b/>
          <w:bCs/>
        </w:rPr>
        <w:t>led_classdev</w:t>
      </w:r>
      <w:r w:rsidRPr="00C95F09">
        <w:rPr>
          <w:rStyle w:val="Strong"/>
          <w:rFonts w:hint="eastAsia"/>
          <w:b/>
          <w:bCs/>
        </w:rPr>
        <w:t>全局链表：</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Strong"/>
          <w:rFonts w:ascii="Arial" w:hAnsi="Arial" w:cs="Arial"/>
          <w:color w:val="000000"/>
          <w:szCs w:val="21"/>
        </w:rPr>
        <w:t>led_trigger</w:t>
      </w:r>
      <w:r>
        <w:rPr>
          <w:rStyle w:val="Strong"/>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Strong"/>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Strong"/>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Strong"/>
          <w:rFonts w:ascii="Arial" w:hAnsi="Arial" w:cs="Arial" w:hint="eastAsia"/>
          <w:color w:val="000000"/>
          <w:szCs w:val="21"/>
        </w:rPr>
        <w:t>设置触发器上所有的</w:t>
      </w:r>
      <w:r>
        <w:rPr>
          <w:rStyle w:val="Strong"/>
          <w:rFonts w:ascii="Arial" w:hAnsi="Arial" w:cs="Arial"/>
          <w:color w:val="000000"/>
          <w:szCs w:val="21"/>
        </w:rPr>
        <w:t>led</w:t>
      </w:r>
      <w:r>
        <w:rPr>
          <w:rStyle w:val="Strong"/>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Strong"/>
          <w:rFonts w:ascii="Arial" w:hAnsi="Arial" w:cs="Arial" w:hint="eastAsia"/>
          <w:color w:val="000000"/>
          <w:szCs w:val="21"/>
        </w:rPr>
        <w:t>触发器和</w:t>
      </w:r>
      <w:r>
        <w:rPr>
          <w:rStyle w:val="Strong"/>
          <w:rFonts w:ascii="Arial" w:hAnsi="Arial" w:cs="Arial"/>
          <w:color w:val="000000"/>
          <w:szCs w:val="21"/>
        </w:rPr>
        <w:t>led</w:t>
      </w:r>
      <w:r>
        <w:rPr>
          <w:rStyle w:val="Strong"/>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Strong"/>
          <w:rFonts w:ascii="Arial" w:hAnsi="Arial" w:cs="Arial"/>
          <w:color w:val="000000"/>
          <w:szCs w:val="21"/>
        </w:rPr>
        <w:t>activate</w:t>
      </w:r>
      <w:r>
        <w:rPr>
          <w:rStyle w:val="Strong"/>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Strong"/>
          <w:rFonts w:ascii="Arial" w:hAnsi="Arial" w:cs="Arial"/>
          <w:color w:val="000000"/>
          <w:szCs w:val="21"/>
        </w:rPr>
        <w:t>deactivate</w:t>
      </w:r>
      <w:r>
        <w:rPr>
          <w:rStyle w:val="Strong"/>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593BC7" w:rsidP="00C95F09">
      <w:pPr>
        <w:shd w:val="clear" w:color="auto" w:fill="FFFFFF"/>
        <w:rPr>
          <w:rFonts w:ascii="Arial" w:hAnsi="Arial" w:cs="Arial"/>
          <w:color w:val="000000"/>
          <w:szCs w:val="21"/>
        </w:rPr>
      </w:pPr>
      <w:r w:rsidRPr="00F2725B">
        <w:rPr>
          <w:rFonts w:ascii="Arial" w:hAnsi="Arial" w:cs="Arial"/>
          <w:noProof/>
          <w:color w:val="000000"/>
          <w:szCs w:val="21"/>
        </w:rPr>
        <w:pict>
          <v:shape id="图片 39" o:spid="_x0000_i1060" type="#_x0000_t75" alt="http://hi.csdn.net/attachment/201105/23/0_1306112332Y4Xo.gif" style="width:477pt;height:104.25pt;visibility:visible">
            <v:imagedata r:id="rId105"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Heading2"/>
      </w:pPr>
      <w:bookmarkStart w:id="147" w:name="_Toc476303413"/>
      <w:r>
        <w:rPr>
          <w:rFonts w:hint="eastAsia"/>
        </w:rPr>
        <w:t>参考资料</w:t>
      </w:r>
      <w:bookmarkEnd w:id="147"/>
    </w:p>
    <w:p w:rsidR="00593BC7" w:rsidRDefault="00593BC7" w:rsidP="00C95F09">
      <w:hyperlink r:id="rId106" w:history="1">
        <w:r w:rsidRPr="00512EC2">
          <w:rPr>
            <w:rStyle w:val="Hyperlink"/>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Heading1"/>
      </w:pPr>
      <w:bookmarkStart w:id="148" w:name="_Toc476303414"/>
      <w:r>
        <w:rPr>
          <w:rFonts w:hint="eastAsia"/>
        </w:rPr>
        <w:t>固件子系统</w:t>
      </w:r>
      <w:bookmarkEnd w:id="148"/>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Hyperlink"/>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Hyperlink"/>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Hyperlink"/>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Strong"/>
          <w:rFonts w:ascii="Arial" w:hAnsi="Arial" w:cs="Arial"/>
          <w:color w:val="FF0000"/>
          <w:szCs w:val="21"/>
          <w:shd w:val="clear" w:color="auto" w:fill="FFFFFF"/>
        </w:rPr>
        <w:t>1</w:t>
      </w:r>
      <w:r>
        <w:rPr>
          <w:rStyle w:val="Strong"/>
          <w:rFonts w:ascii="Arial" w:hAnsi="Arial" w:cs="Arial" w:hint="eastAsia"/>
          <w:color w:val="FF0000"/>
          <w:szCs w:val="21"/>
          <w:shd w:val="clear" w:color="auto" w:fill="FFFFFF"/>
        </w:rPr>
        <w:t>、从内核层要发送请求到应用层，这里就要用到我们所说的</w:t>
      </w:r>
      <w:r>
        <w:rPr>
          <w:rStyle w:val="Strong"/>
          <w:rFonts w:ascii="Arial" w:hAnsi="Arial" w:cs="Arial"/>
          <w:color w:val="FF0000"/>
          <w:szCs w:val="21"/>
          <w:shd w:val="clear" w:color="auto" w:fill="FFFFFF"/>
        </w:rPr>
        <w:t>request_firmware</w:t>
      </w:r>
      <w:r>
        <w:rPr>
          <w:rStyle w:val="Strong"/>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2</w:t>
      </w:r>
      <w:r>
        <w:rPr>
          <w:rStyle w:val="Strong"/>
          <w:rFonts w:ascii="Arial" w:hAnsi="Arial" w:cs="Arial" w:hint="eastAsia"/>
          <w:color w:val="FF0000"/>
          <w:szCs w:val="21"/>
          <w:shd w:val="clear" w:color="auto" w:fill="FFFFFF"/>
        </w:rPr>
        <w:t>、从应用层</w:t>
      </w:r>
      <w:r>
        <w:rPr>
          <w:rStyle w:val="Strong"/>
          <w:rFonts w:ascii="Arial" w:hAnsi="Arial" w:cs="Arial"/>
          <w:color w:val="FF0000"/>
          <w:szCs w:val="21"/>
          <w:shd w:val="clear" w:color="auto" w:fill="FFFFFF"/>
        </w:rPr>
        <w:t>copy</w:t>
      </w:r>
      <w:r>
        <w:rPr>
          <w:rStyle w:val="Strong"/>
          <w:rFonts w:ascii="Arial" w:hAnsi="Arial" w:cs="Arial" w:hint="eastAsia"/>
          <w:color w:val="FF0000"/>
          <w:szCs w:val="21"/>
          <w:shd w:val="clear" w:color="auto" w:fill="FFFFFF"/>
        </w:rPr>
        <w:t>固件到内核层，这里就是应用层的编写，简单的</w:t>
      </w:r>
      <w:r>
        <w:rPr>
          <w:rStyle w:val="Strong"/>
          <w:rFonts w:ascii="Arial" w:hAnsi="Arial" w:cs="Arial"/>
          <w:color w:val="FF0000"/>
          <w:szCs w:val="21"/>
          <w:shd w:val="clear" w:color="auto" w:fill="FFFFFF"/>
        </w:rPr>
        <w:t>open</w:t>
      </w:r>
      <w:r>
        <w:rPr>
          <w:rStyle w:val="Strong"/>
          <w:rFonts w:ascii="Arial" w:hAnsi="Arial" w:cs="Arial" w:hint="eastAsia"/>
          <w:color w:val="FF0000"/>
          <w:szCs w:val="21"/>
          <w:shd w:val="clear" w:color="auto" w:fill="FFFFFF"/>
        </w:rPr>
        <w:t>，</w:t>
      </w:r>
      <w:r>
        <w:rPr>
          <w:rStyle w:val="Strong"/>
          <w:rFonts w:ascii="Arial" w:hAnsi="Arial" w:cs="Arial"/>
          <w:color w:val="FF0000"/>
          <w:szCs w:val="21"/>
          <w:shd w:val="clear" w:color="auto" w:fill="FFFFFF"/>
        </w:rPr>
        <w:t>write</w:t>
      </w:r>
      <w:r>
        <w:rPr>
          <w:rStyle w:val="Strong"/>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3</w:t>
      </w:r>
      <w:r>
        <w:rPr>
          <w:rStyle w:val="Strong"/>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Hyperlink"/>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Hyperlink"/>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Heading2"/>
      </w:pPr>
      <w:bookmarkStart w:id="149" w:name="_Toc476303415"/>
      <w:r>
        <w:rPr>
          <w:rFonts w:hint="eastAsia"/>
        </w:rPr>
        <w:t>参考资料</w:t>
      </w:r>
      <w:bookmarkEnd w:id="149"/>
    </w:p>
    <w:p w:rsidR="00593BC7" w:rsidRDefault="00593BC7" w:rsidP="00E63BB1">
      <w:hyperlink r:id="rId117" w:history="1">
        <w:r w:rsidRPr="00560294">
          <w:rPr>
            <w:rStyle w:val="Hyperlink"/>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BD0AB7">
      <w:pPr>
        <w:pStyle w:val="Heading1"/>
        <w:rPr>
          <w:rStyle w:val="apple-converted-space"/>
        </w:rPr>
      </w:pPr>
      <w:hyperlink r:id="rId118" w:history="1">
        <w:bookmarkStart w:id="150" w:name="_Toc476303416"/>
        <w:r w:rsidRPr="00BD0AB7">
          <w:rPr>
            <w:rStyle w:val="Hyperlink"/>
            <w:color w:val="auto"/>
            <w:u w:val="none"/>
          </w:rPr>
          <w:t>/sys</w:t>
        </w:r>
        <w:r w:rsidRPr="00BD0AB7">
          <w:rPr>
            <w:rStyle w:val="Hyperlink"/>
            <w:rFonts w:hint="eastAsia"/>
            <w:color w:val="auto"/>
            <w:u w:val="none"/>
          </w:rPr>
          <w:t>目录下各个子目录的具体说明</w:t>
        </w:r>
        <w:bookmarkEnd w:id="150"/>
      </w:hyperlink>
      <w:r w:rsidRPr="00BD0AB7">
        <w:rPr>
          <w:rStyle w:val="apple-converted-space"/>
        </w:rPr>
        <w:t> </w:t>
      </w:r>
    </w:p>
    <w:tbl>
      <w:tblPr>
        <w:tblW w:w="9855" w:type="dxa"/>
        <w:tblCellSpacing w:w="0" w:type="dxa"/>
        <w:tblCellMar>
          <w:top w:w="60" w:type="dxa"/>
          <w:left w:w="60" w:type="dxa"/>
          <w:bottom w:w="60" w:type="dxa"/>
          <w:right w:w="60" w:type="dxa"/>
        </w:tblCellMar>
        <w:tblLook w:val="00A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Heading2"/>
        <w:rPr>
          <w:rFonts w:ascii="Calibri" w:hAnsi="Calibri"/>
          <w:b w:val="0"/>
          <w:bCs w:val="0"/>
          <w:sz w:val="21"/>
          <w:szCs w:val="22"/>
        </w:rPr>
      </w:pPr>
      <w:bookmarkStart w:id="151" w:name="_Toc476303417"/>
      <w:r>
        <w:rPr>
          <w:rFonts w:hint="eastAsia"/>
        </w:rPr>
        <w:t>参考资料</w:t>
      </w:r>
      <w:bookmarkEnd w:id="151"/>
    </w:p>
    <w:p w:rsidR="00593BC7" w:rsidRDefault="00593BC7" w:rsidP="00097FF1">
      <w:hyperlink r:id="rId119" w:history="1">
        <w:r w:rsidRPr="00AB50BB">
          <w:rPr>
            <w:rStyle w:val="Hyperlink"/>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464D9B" w:rsidRDefault="00593BC7" w:rsidP="00464D9B">
      <w:pPr>
        <w:pStyle w:val="Heading1"/>
      </w:pPr>
      <w:bookmarkStart w:id="152" w:name="_Toc476303418"/>
      <w:r w:rsidRPr="00464D9B">
        <w:rPr>
          <w:rStyle w:val="tcnt"/>
        </w:rPr>
        <w:t>U-boot</w:t>
      </w:r>
      <w:r w:rsidRPr="00464D9B">
        <w:rPr>
          <w:rStyle w:val="tcnt"/>
          <w:rFonts w:hint="eastAsia"/>
        </w:rPr>
        <w:t>如何向</w:t>
      </w:r>
      <w:r w:rsidRPr="00464D9B">
        <w:rPr>
          <w:rStyle w:val="tcnt"/>
        </w:rPr>
        <w:t>kernel</w:t>
      </w:r>
      <w:r w:rsidRPr="00464D9B">
        <w:rPr>
          <w:rStyle w:val="tcnt"/>
          <w:rFonts w:hint="eastAsia"/>
        </w:rPr>
        <w:t>传递参数</w:t>
      </w:r>
      <w:r w:rsidRPr="00464D9B">
        <w:rPr>
          <w:rStyle w:val="tcnt"/>
        </w:rPr>
        <w:t xml:space="preserve"> + kernel</w:t>
      </w:r>
      <w:r w:rsidRPr="00464D9B">
        <w:rPr>
          <w:rStyle w:val="tcnt"/>
          <w:rFonts w:hint="eastAsia"/>
        </w:rPr>
        <w:t>如何读取参数</w:t>
      </w:r>
      <w:bookmarkEnd w:id="152"/>
      <w:r w:rsidRPr="00464D9B">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会给</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传递很多参数，例如：串口、</w:t>
      </w:r>
      <w:r w:rsidRPr="00431757">
        <w:rPr>
          <w:rFonts w:ascii="Arial" w:hAnsi="Arial" w:cs="Arial"/>
          <w:color w:val="000000"/>
          <w:kern w:val="0"/>
          <w:sz w:val="24"/>
          <w:szCs w:val="24"/>
        </w:rPr>
        <w:t>RAM</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commandline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）等。而</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也会读取和处理这些参数。它们两者之间通过</w:t>
      </w:r>
      <w:r w:rsidRPr="00431757">
        <w:rPr>
          <w:rFonts w:ascii="Arial" w:hAnsi="Arial" w:cs="Arial"/>
          <w:color w:val="000000"/>
          <w:kern w:val="0"/>
          <w:sz w:val="24"/>
          <w:szCs w:val="24"/>
        </w:rPr>
        <w:t>ATAG</w:t>
      </w:r>
      <w:r w:rsidRPr="00431757">
        <w:rPr>
          <w:rFonts w:ascii="Arial" w:hAnsi="Arial" w:cs="Arial" w:hint="eastAsia"/>
          <w:color w:val="000000"/>
          <w:kern w:val="0"/>
          <w:sz w:val="24"/>
          <w:szCs w:val="24"/>
        </w:rPr>
        <w:t>方式来传递参数。</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把要传递给</w:t>
      </w:r>
      <w:r w:rsidRPr="00431757">
        <w:rPr>
          <w:rFonts w:ascii="Arial" w:hAnsi="Arial" w:cs="Arial"/>
          <w:b/>
          <w:bCs/>
          <w:color w:val="000000"/>
          <w:kern w:val="0"/>
          <w:sz w:val="24"/>
          <w:szCs w:val="24"/>
        </w:rPr>
        <w:t> kernel </w:t>
      </w:r>
      <w:r w:rsidRPr="00431757">
        <w:rPr>
          <w:rFonts w:ascii="Arial" w:hAnsi="Arial" w:cs="Arial" w:hint="eastAsia"/>
          <w:b/>
          <w:bCs/>
          <w:color w:val="000000"/>
          <w:kern w:val="0"/>
          <w:sz w:val="24"/>
          <w:szCs w:val="24"/>
        </w:rPr>
        <w:t>的数据保存在</w:t>
      </w:r>
      <w:r w:rsidRPr="00431757">
        <w:rPr>
          <w:rFonts w:ascii="Arial" w:hAnsi="Arial" w:cs="Arial"/>
          <w:b/>
          <w:bCs/>
          <w:color w:val="000000"/>
          <w:kern w:val="0"/>
          <w:sz w:val="24"/>
          <w:szCs w:val="24"/>
        </w:rPr>
        <w:t> struct tag </w:t>
      </w:r>
      <w:r w:rsidRPr="00431757">
        <w:rPr>
          <w:rFonts w:ascii="Arial" w:hAnsi="Arial" w:cs="Arial" w:hint="eastAsia"/>
          <w:b/>
          <w:bCs/>
          <w:color w:val="000000"/>
          <w:kern w:val="0"/>
          <w:sz w:val="24"/>
          <w:szCs w:val="24"/>
        </w:rPr>
        <w:t>数据结构中，启</w:t>
      </w:r>
      <w:r>
        <w:rPr>
          <w:rFonts w:ascii="Arial" w:hAnsi="Arial" w:cs="Arial" w:hint="eastAsia"/>
          <w:b/>
          <w:bCs/>
          <w:color w:val="000000"/>
          <w:kern w:val="0"/>
          <w:sz w:val="24"/>
          <w:szCs w:val="24"/>
        </w:rPr>
        <w:t>动内核时，把这个结构体的物理地址传给内核，然后内核通过这个地址，</w:t>
      </w:r>
      <w:r w:rsidRPr="00431757">
        <w:rPr>
          <w:rFonts w:ascii="Arial" w:hAnsi="Arial" w:cs="Arial" w:hint="eastAsia"/>
          <w:b/>
          <w:bCs/>
          <w:color w:val="000000"/>
          <w:kern w:val="0"/>
          <w:sz w:val="24"/>
          <w:szCs w:val="24"/>
        </w:rPr>
        <w:t>用</w:t>
      </w:r>
      <w:r w:rsidRPr="00431757">
        <w:rPr>
          <w:rFonts w:ascii="Arial" w:hAnsi="Arial" w:cs="Arial"/>
          <w:b/>
          <w:bCs/>
          <w:color w:val="000000"/>
          <w:kern w:val="0"/>
          <w:sz w:val="24"/>
          <w:szCs w:val="24"/>
        </w:rPr>
        <w:t> parse_tags </w:t>
      </w:r>
      <w:r w:rsidRPr="00431757">
        <w:rPr>
          <w:rFonts w:ascii="Arial" w:hAnsi="Arial" w:cs="Arial" w:hint="eastAsia"/>
          <w:b/>
          <w:bCs/>
          <w:color w:val="000000"/>
          <w:kern w:val="0"/>
          <w:sz w:val="24"/>
          <w:szCs w:val="24"/>
        </w:rPr>
        <w:t>分析出传递过来的参数。</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这里以</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参数和</w:t>
      </w:r>
      <w:r w:rsidRPr="00431757">
        <w:rPr>
          <w:rFonts w:ascii="Arial" w:hAnsi="Arial" w:cs="Arial"/>
          <w:color w:val="000000"/>
          <w:kern w:val="0"/>
          <w:sz w:val="24"/>
          <w:szCs w:val="24"/>
        </w:rPr>
        <w:t xml:space="preserve">Linux </w:t>
      </w:r>
      <w:r w:rsidRPr="00431757">
        <w:rPr>
          <w:rFonts w:ascii="Arial" w:hAnsi="Arial" w:cs="Arial"/>
          <w:b/>
          <w:color w:val="000000"/>
          <w:kern w:val="0"/>
          <w:sz w:val="24"/>
          <w:szCs w:val="24"/>
        </w:rPr>
        <w:t>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读取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参数为例进行介绍。</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1</w:t>
      </w:r>
      <w:r w:rsidRPr="00431757">
        <w:rPr>
          <w:rFonts w:ascii="Arial" w:hAnsi="Arial" w:cs="Arial" w:hint="eastAsia"/>
          <w:b/>
          <w:bCs/>
          <w:color w:val="000000"/>
          <w:kern w:val="0"/>
          <w:sz w:val="24"/>
          <w:szCs w:val="24"/>
        </w:rPr>
        <w:t>、</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向</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传递</w:t>
      </w:r>
      <w:r w:rsidRPr="00431757">
        <w:rPr>
          <w:rFonts w:ascii="Arial" w:hAnsi="Arial" w:cs="Arial"/>
          <w:b/>
          <w:bCs/>
          <w:color w:val="000000"/>
          <w:kern w:val="0"/>
          <w:sz w:val="24"/>
          <w:szCs w:val="24"/>
        </w:rPr>
        <w:t>RAM </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./common/cmd_bootm.c </w:t>
      </w:r>
      <w:r w:rsidRPr="00431757">
        <w:rPr>
          <w:rFonts w:ascii="Arial" w:hAnsi="Arial" w:cs="Arial" w:hint="eastAsia"/>
          <w:color w:val="000000"/>
          <w:kern w:val="0"/>
          <w:sz w:val="24"/>
          <w:szCs w:val="24"/>
        </w:rPr>
        <w:t>文件调用</w:t>
      </w:r>
      <w:r w:rsidRPr="00431757">
        <w:rPr>
          <w:rFonts w:ascii="Arial" w:hAnsi="Arial" w:cs="Arial"/>
          <w:color w:val="000000"/>
          <w:kern w:val="0"/>
          <w:sz w:val="24"/>
          <w:szCs w:val="24"/>
        </w:rPr>
        <w:t> ./uboot/arch/arm/lib/bootm.c </w:t>
      </w:r>
      <w:r w:rsidRPr="00431757">
        <w:rPr>
          <w:rFonts w:ascii="Arial" w:hAnsi="Arial" w:cs="Arial" w:hint="eastAsia"/>
          <w:color w:val="000000"/>
          <w:kern w:val="0"/>
          <w:sz w:val="24"/>
          <w:szCs w:val="24"/>
        </w:rPr>
        <w:t>文件中的</w:t>
      </w:r>
      <w:r w:rsidRPr="00431757">
        <w:rPr>
          <w:rFonts w:ascii="Arial" w:hAnsi="Arial" w:cs="Arial"/>
          <w:color w:val="000000"/>
          <w:kern w:val="0"/>
          <w:sz w:val="24"/>
          <w:szCs w:val="24"/>
        </w:rPr>
        <w:t> do_nand_boot</w:t>
      </w:r>
      <w:r w:rsidRPr="00431757">
        <w:rPr>
          <w:rFonts w:ascii="Arial" w:hAnsi="Arial" w:cs="Arial" w:hint="eastAsia"/>
          <w:color w:val="000000"/>
          <w:kern w:val="0"/>
          <w:sz w:val="24"/>
          <w:szCs w:val="24"/>
        </w:rPr>
        <w:t>函数来启动</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在</w:t>
      </w:r>
      <w:r w:rsidRPr="00431757">
        <w:rPr>
          <w:rFonts w:ascii="Arial" w:hAnsi="Arial" w:cs="Arial"/>
          <w:color w:val="000000"/>
          <w:kern w:val="0"/>
          <w:sz w:val="24"/>
          <w:szCs w:val="24"/>
        </w:rPr>
        <w:t>do_nand_boot </w:t>
      </w:r>
      <w:r w:rsidRPr="00431757">
        <w:rPr>
          <w:rFonts w:ascii="Arial" w:hAnsi="Arial" w:cs="Arial" w:hint="eastAsia"/>
          <w:color w:val="000000"/>
          <w:kern w:val="0"/>
          <w:sz w:val="24"/>
          <w:szCs w:val="24"/>
        </w:rPr>
        <w:t>函数中：</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int do_nand_boot (cmd_tbl_t *cmdtp, int flag, int argc, char *argv[])</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DECLARE_GLOBAL_DATA_PTR;</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ret;</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 = gd-&gt;bd;</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ulong addr, data, len, initrd_start, initrd_end;</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void (*theKernel)(int zero, int arch, uint params);</w:t>
      </w:r>
    </w:p>
    <w:p w:rsidR="00593BC7" w:rsidRPr="00431757" w:rsidRDefault="00593BC7"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int strlen;</w:t>
      </w:r>
    </w:p>
    <w:p w:rsidR="00593BC7" w:rsidRPr="00431757" w:rsidRDefault="00593BC7"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char *commandline = getenv ("bootargs");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setup_start_tag (bd);    // </w:t>
      </w:r>
      <w:r w:rsidRPr="00431757">
        <w:rPr>
          <w:rFonts w:ascii="Arial" w:hAnsi="Arial" w:cs="Arial" w:hint="eastAsia"/>
          <w:b/>
          <w:bCs/>
          <w:color w:val="000000"/>
          <w:kern w:val="0"/>
          <w:sz w:val="24"/>
          <w:szCs w:val="24"/>
        </w:rPr>
        <w:t>初始化第一个</w:t>
      </w:r>
      <w:r w:rsidRPr="00431757">
        <w:rPr>
          <w:rFonts w:ascii="Arial" w:hAnsi="Arial" w:cs="Arial"/>
          <w:b/>
          <w:bCs/>
          <w:color w:val="000000"/>
          <w:kern w:val="0"/>
          <w:sz w:val="24"/>
          <w:szCs w:val="24"/>
        </w:rPr>
        <w:t>kernel tag</w:t>
      </w:r>
      <w:r w:rsidRPr="00431757">
        <w:rPr>
          <w:rFonts w:ascii="Arial" w:hAnsi="Arial" w:cs="Arial" w:hint="eastAsia"/>
          <w:b/>
          <w:bCs/>
          <w:color w:val="000000"/>
          <w:kern w:val="0"/>
          <w:sz w:val="24"/>
          <w:szCs w:val="24"/>
        </w:rPr>
        <w:t>结构体</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setup_serial_tag (&amp;params);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setup_revision_tag (&amp;params);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setup_memory_tags (bd);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theKernel</w:t>
      </w:r>
      <w:r w:rsidRPr="00431757">
        <w:rPr>
          <w:rFonts w:ascii="Arial" w:hAnsi="Arial" w:cs="Arial"/>
          <w:color w:val="000000"/>
          <w:kern w:val="0"/>
          <w:sz w:val="24"/>
          <w:szCs w:val="24"/>
        </w:rPr>
        <w:t> (0,</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machid,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bd-&gt;bi_boot_params  // </w:t>
      </w:r>
      <w:r w:rsidRPr="00431757">
        <w:rPr>
          <w:rFonts w:ascii="Arial" w:hAnsi="Arial" w:cs="Arial" w:hint="eastAsia"/>
          <w:color w:val="000000"/>
          <w:kern w:val="0"/>
          <w:sz w:val="24"/>
          <w:szCs w:val="24"/>
        </w:rPr>
        <w:t>传给</w:t>
      </w:r>
      <w:r w:rsidRPr="00431757">
        <w:rPr>
          <w:rFonts w:ascii="Arial" w:hAnsi="Arial" w:cs="Arial"/>
          <w:color w:val="000000"/>
          <w:kern w:val="0"/>
          <w:sz w:val="24"/>
          <w:szCs w:val="24"/>
        </w:rPr>
        <w:t> Kernel </w:t>
      </w:r>
      <w:r w:rsidRPr="00431757">
        <w:rPr>
          <w:rFonts w:ascii="Arial" w:hAnsi="Arial" w:cs="Arial" w:hint="eastAsia"/>
          <w:color w:val="000000"/>
          <w:kern w:val="0"/>
          <w:sz w:val="24"/>
          <w:szCs w:val="24"/>
        </w:rPr>
        <w:t>的参数＝</w:t>
      </w:r>
      <w:r w:rsidRPr="00431757">
        <w:rPr>
          <w:rFonts w:ascii="Arial" w:hAnsi="Arial" w:cs="Arial"/>
          <w:color w:val="000000"/>
          <w:kern w:val="0"/>
          <w:sz w:val="24"/>
          <w:szCs w:val="24"/>
        </w:rPr>
        <w:t> (struct tag *) </w:t>
      </w:r>
      <w:r w:rsidRPr="00431757">
        <w:rPr>
          <w:rFonts w:ascii="Arial" w:hAnsi="Arial" w:cs="Arial" w:hint="eastAsia"/>
          <w:color w:val="000000"/>
          <w:kern w:val="0"/>
          <w:sz w:val="24"/>
          <w:szCs w:val="24"/>
        </w:rPr>
        <w:t>型的</w:t>
      </w:r>
      <w:r w:rsidRPr="00431757">
        <w:rPr>
          <w:rFonts w:ascii="Arial" w:hAnsi="Arial" w:cs="Arial"/>
          <w:color w:val="000000"/>
          <w:kern w:val="0"/>
          <w:sz w:val="24"/>
          <w:szCs w:val="24"/>
        </w:rPr>
        <w:t> bd-&gt;bi_boot_params</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setup_start_tag </w:t>
      </w:r>
      <w:r w:rsidRPr="00431757">
        <w:rPr>
          <w:rFonts w:ascii="Arial" w:hAnsi="Arial" w:cs="Arial" w:hint="eastAsia"/>
          <w:b/>
          <w:bCs/>
          <w:color w:val="000000"/>
          <w:kern w:val="0"/>
          <w:sz w:val="24"/>
          <w:szCs w:val="24"/>
        </w:rPr>
        <w:t>和</w:t>
      </w:r>
      <w:r w:rsidRPr="00431757">
        <w:rPr>
          <w:rFonts w:ascii="Arial" w:hAnsi="Arial" w:cs="Arial"/>
          <w:b/>
          <w:bCs/>
          <w:color w:val="000000"/>
          <w:kern w:val="0"/>
          <w:sz w:val="24"/>
          <w:szCs w:val="24"/>
        </w:rPr>
        <w:t> setup_memory_tags </w:t>
      </w:r>
      <w:r w:rsidRPr="00431757">
        <w:rPr>
          <w:rFonts w:ascii="Arial" w:hAnsi="Arial" w:cs="Arial" w:hint="eastAsia"/>
          <w:b/>
          <w:bCs/>
          <w:color w:val="000000"/>
          <w:kern w:val="0"/>
          <w:sz w:val="24"/>
          <w:szCs w:val="24"/>
        </w:rPr>
        <w:t>函数说明</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setup_start_tag </w:t>
      </w:r>
      <w:r w:rsidRPr="00431757">
        <w:rPr>
          <w:rFonts w:ascii="Arial" w:hAnsi="Arial" w:cs="Arial" w:hint="eastAsia"/>
          <w:color w:val="000000"/>
          <w:kern w:val="0"/>
          <w:sz w:val="24"/>
          <w:szCs w:val="24"/>
        </w:rPr>
        <w:t>也在此文件中定义，如下：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setup_start_tag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(struct tag *) bd-&gt;bi_boot_params;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初始化</w:t>
      </w:r>
      <w:r w:rsidRPr="00431757">
        <w:rPr>
          <w:rFonts w:ascii="Arial" w:hAnsi="Arial" w:cs="Arial"/>
          <w:b/>
          <w:bCs/>
          <w:color w:val="000000"/>
          <w:kern w:val="0"/>
          <w:sz w:val="24"/>
          <w:szCs w:val="24"/>
        </w:rPr>
        <w:t> (struct tag *) </w:t>
      </w:r>
      <w:r w:rsidRPr="00431757">
        <w:rPr>
          <w:rFonts w:ascii="Arial" w:hAnsi="Arial" w:cs="Arial" w:hint="eastAsia"/>
          <w:b/>
          <w:bCs/>
          <w:color w:val="000000"/>
          <w:kern w:val="0"/>
          <w:sz w:val="24"/>
          <w:szCs w:val="24"/>
        </w:rPr>
        <w:t>型的全局变量</w:t>
      </w:r>
      <w:r w:rsidRPr="00431757">
        <w:rPr>
          <w:rFonts w:ascii="Arial" w:hAnsi="Arial" w:cs="Arial"/>
          <w:b/>
          <w:bCs/>
          <w:color w:val="000000"/>
          <w:kern w:val="0"/>
          <w:sz w:val="24"/>
          <w:szCs w:val="24"/>
        </w:rPr>
        <w:t> params </w:t>
      </w:r>
      <w:r w:rsidRPr="00431757">
        <w:rPr>
          <w:rFonts w:ascii="Arial" w:hAnsi="Arial" w:cs="Arial" w:hint="eastAsia"/>
          <w:b/>
          <w:bCs/>
          <w:color w:val="000000"/>
          <w:kern w:val="0"/>
          <w:sz w:val="24"/>
          <w:szCs w:val="24"/>
        </w:rPr>
        <w:t>为</w:t>
      </w:r>
      <w:r w:rsidRPr="00431757">
        <w:rPr>
          <w:rFonts w:ascii="Arial" w:hAnsi="Arial" w:cs="Arial"/>
          <w:b/>
          <w:bCs/>
          <w:color w:val="000000"/>
          <w:kern w:val="0"/>
          <w:sz w:val="24"/>
          <w:szCs w:val="24"/>
        </w:rPr>
        <w:t>bd-&gt;bi_boot_params </w:t>
      </w:r>
      <w:r w:rsidRPr="00431757">
        <w:rPr>
          <w:rFonts w:ascii="Arial" w:hAnsi="Arial" w:cs="Arial" w:hint="eastAsia"/>
          <w:b/>
          <w:bCs/>
          <w:color w:val="000000"/>
          <w:kern w:val="0"/>
          <w:sz w:val="24"/>
          <w:szCs w:val="24"/>
        </w:rPr>
        <w:t>的地址，</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之后的</w:t>
      </w:r>
      <w:r w:rsidRPr="00431757">
        <w:rPr>
          <w:rFonts w:ascii="Arial" w:hAnsi="Arial" w:cs="Arial"/>
          <w:b/>
          <w:bCs/>
          <w:color w:val="000000"/>
          <w:kern w:val="0"/>
          <w:sz w:val="24"/>
          <w:szCs w:val="24"/>
        </w:rPr>
        <w:t>setup tags </w:t>
      </w:r>
      <w:r w:rsidRPr="00431757">
        <w:rPr>
          <w:rFonts w:ascii="Arial" w:hAnsi="Arial" w:cs="Arial" w:hint="eastAsia"/>
          <w:b/>
          <w:bCs/>
          <w:color w:val="000000"/>
          <w:kern w:val="0"/>
          <w:sz w:val="24"/>
          <w:szCs w:val="24"/>
        </w:rPr>
        <w:t>相关函数如下面的</w:t>
      </w:r>
      <w:r w:rsidRPr="00431757">
        <w:rPr>
          <w:rFonts w:ascii="Arial" w:hAnsi="Arial" w:cs="Arial"/>
          <w:b/>
          <w:bCs/>
          <w:color w:val="000000"/>
          <w:kern w:val="0"/>
          <w:sz w:val="24"/>
          <w:szCs w:val="24"/>
        </w:rPr>
        <w:t> setup_memory_tags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就把其它</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的数据放在此地址的偏移地址上。</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params-&gt;u.core.flags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params-&gt;u.core.pagesize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params-&gt;u.core.rootdev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RAM </w:t>
      </w:r>
      <w:r w:rsidRPr="00431757">
        <w:rPr>
          <w:rFonts w:ascii="Arial" w:hAnsi="Arial" w:cs="Arial" w:hint="eastAsia"/>
          <w:color w:val="000000"/>
          <w:kern w:val="0"/>
          <w:sz w:val="24"/>
          <w:szCs w:val="24"/>
        </w:rPr>
        <w:t>相关参数在函数</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中初始化：</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setup_memory_tags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i;</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for (i = 0; i &lt; CONFIG_NR_DRAM_BANKS; i++)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ATAG_MEM;</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params-&gt;u.mem.start = bd-&gt;bi_dram[i].start;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params-&gt;u.mem.size = bd-&gt;bi_dram[i].size;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                   // </w:t>
      </w:r>
      <w:r w:rsidRPr="00431757">
        <w:rPr>
          <w:rFonts w:ascii="Arial" w:hAnsi="Arial" w:cs="Arial" w:hint="eastAsia"/>
          <w:color w:val="000000"/>
          <w:kern w:val="0"/>
          <w:sz w:val="24"/>
          <w:szCs w:val="24"/>
        </w:rPr>
        <w:t>初始化内存相关</w:t>
      </w:r>
      <w:r w:rsidRPr="00431757">
        <w:rPr>
          <w:rFonts w:ascii="Arial" w:hAnsi="Arial" w:cs="Arial"/>
          <w:color w:val="000000"/>
          <w:kern w:val="0"/>
          <w:sz w:val="24"/>
          <w:szCs w:val="24"/>
        </w:rPr>
        <w:t> tag</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ind w:left="360" w:hanging="360"/>
        <w:jc w:val="left"/>
        <w:rPr>
          <w:rFonts w:ascii="Arial" w:hAnsi="Arial" w:cs="Arial"/>
          <w:color w:val="000000"/>
          <w:kern w:val="0"/>
          <w:sz w:val="24"/>
          <w:szCs w:val="24"/>
        </w:rPr>
      </w:pPr>
      <w:r w:rsidRPr="00431757">
        <w:rPr>
          <w:rFonts w:ascii="Arial" w:hAnsi="Arial" w:cs="Arial"/>
          <w:b/>
          <w:bCs/>
          <w:color w:val="000000"/>
          <w:kern w:val="0"/>
          <w:sz w:val="24"/>
          <w:szCs w:val="24"/>
        </w:rPr>
        <w:t>2</w:t>
      </w:r>
      <w:r w:rsidRPr="00431757">
        <w:rPr>
          <w:rFonts w:ascii="Arial" w:hAnsi="Arial" w:cs="Arial" w:hint="eastAsia"/>
          <w:b/>
          <w:bCs/>
          <w:color w:val="000000"/>
          <w:kern w:val="0"/>
          <w:sz w:val="24"/>
          <w:szCs w:val="24"/>
        </w:rPr>
        <w:t>、</w:t>
      </w:r>
      <w:r w:rsidRPr="00431757">
        <w:rPr>
          <w:rFonts w:ascii="Times New Roman" w:hAnsi="Times New Roman"/>
          <w:color w:val="000000"/>
          <w:kern w:val="0"/>
          <w:sz w:val="14"/>
          <w:szCs w:val="14"/>
        </w:rPr>
        <w:t> </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读取</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ATAG</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ARM </w:t>
      </w:r>
      <w:r w:rsidRPr="00431757">
        <w:rPr>
          <w:rFonts w:ascii="Arial" w:hAnsi="Arial" w:cs="Arial" w:hint="eastAsia"/>
          <w:color w:val="000000"/>
          <w:kern w:val="0"/>
          <w:sz w:val="24"/>
          <w:szCs w:val="24"/>
        </w:rPr>
        <w:t>平台启动时，</w:t>
      </w:r>
      <w:r w:rsidRPr="00431757">
        <w:rPr>
          <w:rFonts w:ascii="Arial" w:hAnsi="Arial" w:cs="Arial" w:hint="eastAsia"/>
          <w:color w:val="FF0000"/>
          <w:kern w:val="0"/>
          <w:sz w:val="24"/>
          <w:szCs w:val="24"/>
        </w:rPr>
        <w:t>先执行</w:t>
      </w:r>
      <w:r w:rsidRPr="00431757">
        <w:rPr>
          <w:rFonts w:ascii="Arial" w:hAnsi="Arial" w:cs="Arial"/>
          <w:color w:val="FF0000"/>
          <w:kern w:val="0"/>
          <w:sz w:val="24"/>
          <w:szCs w:val="24"/>
        </w:rPr>
        <w:t> arch/arm/kernel/head.S </w:t>
      </w:r>
      <w:r w:rsidRPr="00431757">
        <w:rPr>
          <w:rFonts w:ascii="Arial" w:hAnsi="Arial" w:cs="Arial" w:hint="eastAsia"/>
          <w:color w:val="FF0000"/>
          <w:kern w:val="0"/>
          <w:sz w:val="24"/>
          <w:szCs w:val="24"/>
        </w:rPr>
        <w:t>，此文件会调用</w:t>
      </w:r>
      <w:r w:rsidRPr="00431757">
        <w:rPr>
          <w:rFonts w:ascii="Arial" w:hAnsi="Arial" w:cs="Arial"/>
          <w:color w:val="FF0000"/>
          <w:kern w:val="0"/>
          <w:sz w:val="24"/>
          <w:szCs w:val="24"/>
        </w:rPr>
        <w:t>arch/arm/kernel/head-common.S </w:t>
      </w:r>
      <w:r w:rsidRPr="00431757">
        <w:rPr>
          <w:rFonts w:ascii="Arial" w:hAnsi="Arial" w:cs="Arial" w:hint="eastAsia"/>
          <w:color w:val="FF0000"/>
          <w:kern w:val="0"/>
          <w:sz w:val="24"/>
          <w:szCs w:val="24"/>
        </w:rPr>
        <w:t>中的函数，并最后调用</w:t>
      </w:r>
      <w:r w:rsidRPr="00431757">
        <w:rPr>
          <w:rFonts w:ascii="Arial" w:hAnsi="Arial" w:cs="Arial"/>
          <w:color w:val="FF0000"/>
          <w:kern w:val="0"/>
          <w:sz w:val="24"/>
          <w:szCs w:val="24"/>
        </w:rPr>
        <w:t> start_kernel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b     start_kernel</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init/main.c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start_kernel </w:t>
      </w:r>
      <w:r w:rsidRPr="00431757">
        <w:rPr>
          <w:rFonts w:ascii="Arial" w:hAnsi="Arial" w:cs="Arial" w:hint="eastAsia"/>
          <w:color w:val="000000"/>
          <w:kern w:val="0"/>
          <w:sz w:val="24"/>
          <w:szCs w:val="24"/>
        </w:rPr>
        <w:t>函数中会调用</w:t>
      </w:r>
      <w:r w:rsidRPr="00431757">
        <w:rPr>
          <w:rFonts w:ascii="Arial" w:hAnsi="Arial" w:cs="Arial"/>
          <w:b/>
          <w:bCs/>
          <w:color w:val="000000"/>
          <w:kern w:val="0"/>
          <w:sz w:val="24"/>
          <w:szCs w:val="24"/>
        </w:rPr>
        <w:t> setup_arch </w:t>
      </w:r>
      <w:r w:rsidRPr="00431757">
        <w:rPr>
          <w:rFonts w:ascii="Arial" w:hAnsi="Arial" w:cs="Arial" w:hint="eastAsia"/>
          <w:color w:val="000000"/>
          <w:kern w:val="0"/>
          <w:sz w:val="24"/>
          <w:szCs w:val="24"/>
        </w:rPr>
        <w:t>函数来处理各种平台相关的动作，包括了</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传递过来参数的分析和保存：</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start_kernel()</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setup_arch(&amp;command_line);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函数在</w:t>
      </w:r>
      <w:r w:rsidRPr="00431757">
        <w:rPr>
          <w:rFonts w:ascii="Arial" w:hAnsi="Arial" w:cs="Arial"/>
          <w:color w:val="000000"/>
          <w:kern w:val="0"/>
          <w:sz w:val="24"/>
          <w:szCs w:val="24"/>
        </w:rPr>
        <w:t> arch/arm/kernel/setup.c </w:t>
      </w:r>
      <w:r w:rsidRPr="00431757">
        <w:rPr>
          <w:rFonts w:ascii="Arial" w:hAnsi="Arial" w:cs="Arial" w:hint="eastAsia"/>
          <w:color w:val="000000"/>
          <w:kern w:val="0"/>
          <w:sz w:val="24"/>
          <w:szCs w:val="24"/>
        </w:rPr>
        <w:t>文件中实现，如下：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void __init setup_arch(char **cmdline_p)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tag *tags = (struct tag *)&amp;init_tags;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machine_desc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char *from = default_command_line;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setup_processor();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 = setup_machine(machine_arch_type);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machine_name = mdesc-&gt;name;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(mdesc-&gt;soft_reboot)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reboot_setup("s");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(__atags_pointer)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指向各种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起始位置的指针，定义如下：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unsigned int __atags_pointer  __initdata;</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此指针指向</w:t>
      </w:r>
      <w:r w:rsidRPr="00431757">
        <w:rPr>
          <w:rFonts w:ascii="Arial" w:hAnsi="Arial" w:cs="Arial"/>
          <w:b/>
          <w:bCs/>
          <w:color w:val="000000"/>
          <w:kern w:val="0"/>
          <w:sz w:val="24"/>
          <w:szCs w:val="24"/>
        </w:rPr>
        <w:t> __initdata </w:t>
      </w:r>
      <w:r w:rsidRPr="00431757">
        <w:rPr>
          <w:rFonts w:ascii="Arial" w:hAnsi="Arial" w:cs="Arial" w:hint="eastAsia"/>
          <w:b/>
          <w:bCs/>
          <w:color w:val="000000"/>
          <w:kern w:val="0"/>
          <w:sz w:val="24"/>
          <w:szCs w:val="24"/>
        </w:rPr>
        <w:t>段，各种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的信息保存在这个段中。</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phys_to_virt(__atags_pointer);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else if (mdesc-&gt;boot_params)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phys_to_virt(mdesc-&gt;boot_params);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convert_to_tag_list(tags);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(struct tag *)&amp;init_tags;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(mdesc-&gt;fixup)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mdesc-&gt;fixup(mdesc, tags, &amp;from, &amp;meminfo);</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(meminfo.nr_banks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squash_mem_tags(tags);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save_atags(tags);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parse_tags(tags);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处理各种</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，其中包括了</w:t>
      </w:r>
      <w:r w:rsidRPr="00431757">
        <w:rPr>
          <w:rFonts w:ascii="Arial" w:hAnsi="Arial" w:cs="Arial"/>
          <w:b/>
          <w:bCs/>
          <w:color w:val="000000"/>
          <w:kern w:val="0"/>
          <w:sz w:val="24"/>
          <w:szCs w:val="24"/>
        </w:rPr>
        <w:t> RAM </w:t>
      </w:r>
      <w:r w:rsidRPr="00431757">
        <w:rPr>
          <w:rFonts w:ascii="Arial" w:hAnsi="Arial" w:cs="Arial" w:hint="eastAsia"/>
          <w:b/>
          <w:bCs/>
          <w:color w:val="000000"/>
          <w:kern w:val="0"/>
          <w:sz w:val="24"/>
          <w:szCs w:val="24"/>
        </w:rPr>
        <w:t>参数的处理。</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这个函数处理如下</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__tagtable(ATAG_MEM, parse_tag_mem32);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__tagtable(ATAG_VIDEOTEXT, parse_tag_videotext);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__tagtable(ATAG_RAMDISK, parse_tag_ramdisk);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__tagtable(ATAG_SERIAL, parse_tag_serialnr);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__tagtable(ATAG_REVISION, parse_tag_revision);</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__tagtable(ATAG_CMDLINE, parse_tag_cmdline);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init_mm.start_code = (unsigned long) &amp;_text;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init_mm.end_code   = (unsigned long) &amp;_etext;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init_mm.end_data   = (unsigned long) &amp;_edata;</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init_mm.brk       = (unsigned long) &amp;_end;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memcpy(boot_command_line, from, COMMAND_LINE_SIZE);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boot_command_line[COMMAND_LINE_SIZE-1]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parse_cmdline(cmdline_p, from);  // </w:t>
      </w:r>
      <w:r w:rsidRPr="00431757">
        <w:rPr>
          <w:rFonts w:ascii="Arial" w:hAnsi="Arial" w:cs="Arial" w:hint="eastAsia"/>
          <w:b/>
          <w:bCs/>
          <w:color w:val="000000"/>
          <w:kern w:val="0"/>
          <w:sz w:val="24"/>
          <w:szCs w:val="24"/>
        </w:rPr>
        <w:t>处理编译内核时指定的</w:t>
      </w:r>
      <w:r w:rsidRPr="00431757">
        <w:rPr>
          <w:rFonts w:ascii="Arial" w:hAnsi="Arial" w:cs="Arial"/>
          <w:b/>
          <w:bCs/>
          <w:color w:val="000000"/>
          <w:kern w:val="0"/>
          <w:sz w:val="24"/>
          <w:szCs w:val="24"/>
        </w:rPr>
        <w:t> cmdline </w:t>
      </w:r>
      <w:r w:rsidRPr="00431757">
        <w:rPr>
          <w:rFonts w:ascii="Arial" w:hAnsi="Arial" w:cs="Arial" w:hint="eastAsia"/>
          <w:b/>
          <w:bCs/>
          <w:color w:val="000000"/>
          <w:kern w:val="0"/>
          <w:sz w:val="24"/>
          <w:szCs w:val="24"/>
        </w:rPr>
        <w:t>或</w:t>
      </w:r>
      <w:r w:rsidRPr="00431757">
        <w:rPr>
          <w:rFonts w:ascii="Arial" w:hAnsi="Arial" w:cs="Arial"/>
          <w:b/>
          <w:bCs/>
          <w:color w:val="000000"/>
          <w:kern w:val="0"/>
          <w:sz w:val="24"/>
          <w:szCs w:val="24"/>
        </w:rPr>
        <w:t> 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cmdline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request_standard_resources(&amp;meminfo,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#ifdef CONFIG_SMP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smp_init_cpus();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#endif</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对于处理</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，调用了</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int __init parse_tag_mem32(const struct tag *tag)</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arm_add_memory(tag-&gt;u.mem.start, tag-&gt;u.mem.size);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__tagtable(ATAG_MEM, parse_tag_mem32);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上述的</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__init arm_add_memory(unsigned long start, unsigned long 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membank *bank;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size -= start &amp; ~PAGE_MASK;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 = &amp;meminfo.bank[meminfo.nr_banks++];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bank-&gt;start = PAGE_ALIGN(start);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bank-&gt;size  = size &amp; PAGE_MASK;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bank-&gt;node  = PHYS_TO_NID(start);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如上可见，</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函数调用</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函数把</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start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size</w:t>
      </w:r>
      <w:r w:rsidRPr="00431757">
        <w:rPr>
          <w:rFonts w:ascii="Arial" w:hAnsi="Arial" w:cs="Arial" w:hint="eastAsia"/>
          <w:color w:val="000000"/>
          <w:kern w:val="0"/>
          <w:sz w:val="24"/>
          <w:szCs w:val="24"/>
        </w:rPr>
        <w:t>等参数保存到了</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结构的</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结构体中。最后，在</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中执行下面语句：</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593BC7" w:rsidRPr="00431757" w:rsidRDefault="00593BC7" w:rsidP="00431757">
      <w:pPr>
        <w:widowControl/>
        <w:shd w:val="clear" w:color="auto" w:fill="FFFFFF"/>
        <w:spacing w:before="0" w:after="150" w:line="400" w:lineRule="atLeast"/>
        <w:ind w:firstLine="270"/>
        <w:jc w:val="left"/>
        <w:rPr>
          <w:rFonts w:ascii="Arial" w:hAnsi="Arial" w:cs="Arial"/>
          <w:color w:val="000000"/>
          <w:kern w:val="0"/>
          <w:sz w:val="24"/>
          <w:szCs w:val="24"/>
        </w:rPr>
      </w:pPr>
      <w:r w:rsidRPr="00431757">
        <w:rPr>
          <w:rFonts w:ascii="Arial" w:hAnsi="Arial" w:cs="Arial" w:hint="eastAsia"/>
          <w:color w:val="000000"/>
          <w:kern w:val="0"/>
          <w:sz w:val="24"/>
          <w:szCs w:val="24"/>
        </w:rPr>
        <w:t>对有</w:t>
      </w:r>
      <w:r w:rsidRPr="00431757">
        <w:rPr>
          <w:rFonts w:ascii="Arial" w:hAnsi="Arial" w:cs="Arial"/>
          <w:color w:val="000000"/>
          <w:kern w:val="0"/>
          <w:sz w:val="24"/>
          <w:szCs w:val="24"/>
        </w:rPr>
        <w:t> MMU </w:t>
      </w:r>
      <w:r w:rsidRPr="00431757">
        <w:rPr>
          <w:rFonts w:ascii="Arial" w:hAnsi="Arial" w:cs="Arial" w:hint="eastAsia"/>
          <w:color w:val="000000"/>
          <w:kern w:val="0"/>
          <w:sz w:val="24"/>
          <w:szCs w:val="24"/>
        </w:rPr>
        <w:t>的平台上调用</w:t>
      </w:r>
      <w:r w:rsidRPr="00431757">
        <w:rPr>
          <w:rFonts w:ascii="Arial" w:hAnsi="Arial" w:cs="Arial"/>
          <w:color w:val="000000"/>
          <w:kern w:val="0"/>
          <w:sz w:val="24"/>
          <w:szCs w:val="24"/>
        </w:rPr>
        <w:t> arch/arm/mm/nommu.c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，否则调用</w:t>
      </w:r>
      <w:r w:rsidRPr="00431757">
        <w:rPr>
          <w:rFonts w:ascii="Arial" w:hAnsi="Arial" w:cs="Arial"/>
          <w:color w:val="000000"/>
          <w:kern w:val="0"/>
          <w:sz w:val="24"/>
          <w:szCs w:val="24"/>
        </w:rPr>
        <w:t>arch/arm/mm/mmu.c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函数。这里暂不分析</w:t>
      </w:r>
      <w:r w:rsidRPr="00431757">
        <w:rPr>
          <w:rFonts w:ascii="Arial" w:hAnsi="Arial" w:cs="Arial"/>
          <w:color w:val="000000"/>
          <w:kern w:val="0"/>
          <w:sz w:val="24"/>
          <w:szCs w:val="24"/>
        </w:rPr>
        <w:t> 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总结一下</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简单的讲，</w:t>
      </w: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利用函数指针及</w:t>
      </w:r>
      <w:r w:rsidRPr="00431757">
        <w:rPr>
          <w:rFonts w:ascii="Arial" w:hAnsi="Arial" w:cs="Arial" w:hint="eastAsia"/>
          <w:b/>
          <w:bCs/>
          <w:color w:val="FF0000"/>
          <w:kern w:val="0"/>
          <w:sz w:val="24"/>
          <w:szCs w:val="24"/>
        </w:rPr>
        <w:t>传参规范</w:t>
      </w:r>
      <w:r w:rsidRPr="00431757">
        <w:rPr>
          <w:rFonts w:ascii="Arial" w:hAnsi="Arial" w:cs="Arial" w:hint="eastAsia"/>
          <w:color w:val="000000"/>
          <w:kern w:val="0"/>
          <w:sz w:val="24"/>
          <w:szCs w:val="24"/>
        </w:rPr>
        <w:t>，它将</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R0: 0x0</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R1: </w:t>
      </w:r>
      <w:r w:rsidRPr="00431757">
        <w:rPr>
          <w:rFonts w:ascii="Arial" w:hAnsi="Arial" w:cs="Arial" w:hint="eastAsia"/>
          <w:color w:val="000000"/>
          <w:kern w:val="0"/>
          <w:sz w:val="24"/>
          <w:szCs w:val="24"/>
        </w:rPr>
        <w:t>机器号</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R2: </w:t>
      </w:r>
      <w:r w:rsidRPr="00431757">
        <w:rPr>
          <w:rFonts w:ascii="Arial" w:hAnsi="Arial" w:cs="Arial" w:hint="eastAsia"/>
          <w:color w:val="000000"/>
          <w:kern w:val="0"/>
          <w:sz w:val="24"/>
          <w:szCs w:val="24"/>
        </w:rPr>
        <w:t>参数地址</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三个参数传递给内核。</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寄存器传递的是一个指针，这个指针指向一个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Linux</w:t>
      </w:r>
      <w:r w:rsidRPr="00431757">
        <w:rPr>
          <w:rFonts w:ascii="Arial" w:hAnsi="Arial" w:cs="Arial" w:hint="eastAsia"/>
          <w:color w:val="000000"/>
          <w:kern w:val="0"/>
          <w:sz w:val="24"/>
          <w:szCs w:val="24"/>
        </w:rPr>
        <w:t>内核之间正是通过这个扩展了的</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区域来进行复杂参数的传递，如</w:t>
      </w:r>
      <w:r w:rsidRPr="00431757">
        <w:rPr>
          <w:rFonts w:ascii="Arial" w:hAnsi="Arial" w:cs="Arial"/>
          <w:color w:val="000000"/>
          <w:kern w:val="0"/>
          <w:sz w:val="24"/>
          <w:szCs w:val="24"/>
        </w:rPr>
        <w:t>command line</w:t>
      </w:r>
      <w:r w:rsidRPr="00431757">
        <w:rPr>
          <w:rFonts w:ascii="Arial" w:hAnsi="Arial" w:cs="Arial" w:hint="eastAsia"/>
          <w:color w:val="000000"/>
          <w:kern w:val="0"/>
          <w:sz w:val="24"/>
          <w:szCs w:val="24"/>
        </w:rPr>
        <w:t>，文件系统信息等等，用户也可以扩展这个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来进行更多参数的传递。</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区域的首地址，正是</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的值。</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区域由许多个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数组构成，每一个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传递一种特定类型的参数。各种</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的定义可以参考：</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arch/arm/include/asm/setup.h</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下面是一个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区的例子：</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0x30000100 </w:t>
      </w:r>
      <w:r w:rsidRPr="00431757">
        <w:rPr>
          <w:rFonts w:ascii="Arial" w:hAnsi="Arial" w:cs="Arial"/>
          <w:b/>
          <w:bCs/>
          <w:color w:val="FF0000"/>
          <w:kern w:val="0"/>
          <w:sz w:val="24"/>
          <w:szCs w:val="24"/>
        </w:rPr>
        <w:t>00000005 54410001 00000000 00000000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0x30000110 </w:t>
      </w:r>
      <w:r w:rsidRPr="00431757">
        <w:rPr>
          <w:rFonts w:ascii="Arial" w:hAnsi="Arial" w:cs="Arial"/>
          <w:b/>
          <w:bCs/>
          <w:color w:val="FF0000"/>
          <w:kern w:val="0"/>
          <w:sz w:val="24"/>
          <w:szCs w:val="24"/>
        </w:rPr>
        <w:t>00000000</w:t>
      </w:r>
      <w:r w:rsidRPr="00431757">
        <w:rPr>
          <w:rFonts w:ascii="Arial" w:hAnsi="Arial" w:cs="Arial"/>
          <w:color w:val="000000"/>
          <w:kern w:val="0"/>
          <w:sz w:val="24"/>
          <w:szCs w:val="24"/>
        </w:rPr>
        <w:t>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rFonts w:ascii="Arial" w:hAnsi="Arial" w:cs="Arial"/>
            <w:b/>
            <w:bCs/>
            <w:color w:val="99CC00"/>
            <w:kern w:val="0"/>
            <w:sz w:val="24"/>
            <w:szCs w:val="24"/>
          </w:rPr>
          <w:t>0000000F</w:t>
        </w:r>
      </w:smartTag>
      <w:r w:rsidRPr="00431757">
        <w:rPr>
          <w:rFonts w:ascii="Arial" w:hAnsi="Arial" w:cs="Arial"/>
          <w:b/>
          <w:bCs/>
          <w:color w:val="99CC00"/>
          <w:kern w:val="0"/>
          <w:sz w:val="24"/>
          <w:szCs w:val="24"/>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rFonts w:ascii="Arial" w:hAnsi="Arial" w:cs="Arial"/>
            <w:b/>
            <w:bCs/>
            <w:color w:val="99CC00"/>
            <w:kern w:val="0"/>
            <w:sz w:val="24"/>
            <w:szCs w:val="24"/>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72</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rFonts w:ascii="Arial" w:hAnsi="Arial" w:cs="Arial"/>
            <w:b/>
            <w:bCs/>
            <w:color w:val="99CC00"/>
            <w:kern w:val="0"/>
            <w:sz w:val="24"/>
            <w:szCs w:val="24"/>
          </w:rPr>
          <w:t>65642F</w:t>
        </w:r>
      </w:smartTag>
      <w:r w:rsidRPr="00431757">
        <w:rPr>
          <w:rFonts w:ascii="Arial" w:hAnsi="Arial" w:cs="Arial"/>
          <w:b/>
          <w:bCs/>
          <w:color w:val="99CC00"/>
          <w:kern w:val="0"/>
          <w:sz w:val="24"/>
          <w:szCs w:val="24"/>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rFonts w:ascii="Arial" w:hAnsi="Arial" w:cs="Arial"/>
            <w:b/>
            <w:bCs/>
            <w:color w:val="99CC00"/>
            <w:kern w:val="0"/>
            <w:sz w:val="24"/>
            <w:szCs w:val="24"/>
          </w:rPr>
          <w:t>61722F</w:t>
        </w:r>
      </w:smartTag>
      <w:r w:rsidRPr="00431757">
        <w:rPr>
          <w:rFonts w:ascii="Arial" w:hAnsi="Arial" w:cs="Arial"/>
          <w:b/>
          <w:bCs/>
          <w:color w:val="99CC00"/>
          <w:kern w:val="0"/>
          <w:sz w:val="24"/>
          <w:szCs w:val="24"/>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632077</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rFonts w:ascii="Arial" w:hAnsi="Arial" w:cs="Arial"/>
            <w:b/>
            <w:bCs/>
            <w:color w:val="99CC00"/>
            <w:kern w:val="0"/>
            <w:sz w:val="24"/>
            <w:szCs w:val="24"/>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rFonts w:ascii="Arial" w:hAnsi="Arial" w:cs="Arial"/>
            <w:b/>
            <w:bCs/>
            <w:color w:val="99CC00"/>
            <w:kern w:val="0"/>
            <w:sz w:val="24"/>
            <w:szCs w:val="24"/>
          </w:rPr>
          <w:t>2C</w:t>
        </w:r>
      </w:smartTag>
      <w:r w:rsidRPr="00431757">
        <w:rPr>
          <w:rFonts w:ascii="Arial" w:hAnsi="Arial" w:cs="Arial"/>
          <w:b/>
          <w:bCs/>
          <w:color w:val="99CC00"/>
          <w:kern w:val="0"/>
          <w:sz w:val="24"/>
          <w:szCs w:val="24"/>
        </w:rPr>
        <w:t>305379 30303639</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0x30000140 </w:t>
      </w:r>
      <w:r w:rsidRPr="00431757">
        <w:rPr>
          <w:rFonts w:ascii="Arial" w:hAnsi="Arial" w:cs="Arial"/>
          <w:b/>
          <w:bCs/>
          <w:color w:val="99CC00"/>
          <w:kern w:val="0"/>
          <w:sz w:val="24"/>
          <w:szCs w:val="24"/>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rFonts w:ascii="Arial" w:hAnsi="Arial" w:cs="Arial"/>
            <w:b/>
            <w:bCs/>
            <w:color w:val="99CC00"/>
            <w:kern w:val="0"/>
            <w:sz w:val="24"/>
            <w:szCs w:val="24"/>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rFonts w:ascii="Arial" w:hAnsi="Arial" w:cs="Arial"/>
            <w:b/>
            <w:bCs/>
            <w:color w:val="99CC00"/>
            <w:kern w:val="0"/>
            <w:sz w:val="24"/>
            <w:szCs w:val="24"/>
          </w:rPr>
          <w:t>2F</w:t>
        </w:r>
      </w:smartTag>
      <w:r w:rsidRPr="00431757">
        <w:rPr>
          <w:rFonts w:ascii="Arial" w:hAnsi="Arial" w:cs="Arial"/>
          <w:b/>
          <w:bCs/>
          <w:color w:val="99CC00"/>
          <w:kern w:val="0"/>
          <w:sz w:val="24"/>
          <w:szCs w:val="24"/>
        </w:rPr>
        <w:t>3D74 78756E69 EA006372</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0x30000150 </w:t>
      </w:r>
      <w:r w:rsidRPr="00431757">
        <w:rPr>
          <w:rFonts w:ascii="Arial" w:hAnsi="Arial" w:cs="Arial"/>
          <w:b/>
          <w:bCs/>
          <w:color w:val="00FFFF"/>
          <w:kern w:val="0"/>
          <w:sz w:val="24"/>
          <w:szCs w:val="24"/>
        </w:rPr>
        <w:t>00000004 54420005 30300040 00200000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0x30000160 00000000 00000000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我们可以看到一共有三个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5</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ATAG_CORE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54410001</w:t>
      </w:r>
      <w:r w:rsidRPr="00431757">
        <w:rPr>
          <w:rFonts w:ascii="Arial" w:hAnsi="Arial" w:cs="Arial" w:hint="eastAsia"/>
          <w:color w:val="000000"/>
          <w:kern w:val="0"/>
          <w:sz w:val="24"/>
          <w:szCs w:val="24"/>
        </w:rPr>
        <w:t>），有三个元素，均为全零．</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区必须以这个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开头．</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F</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ATAG_CMDLINE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54410009</w:t>
      </w:r>
      <w:r w:rsidRPr="00431757">
        <w:rPr>
          <w:rFonts w:ascii="Arial" w:hAnsi="Arial" w:cs="Arial" w:hint="eastAsia"/>
          <w:color w:val="000000"/>
          <w:kern w:val="0"/>
          <w:sz w:val="24"/>
          <w:szCs w:val="24"/>
        </w:rPr>
        <w:t>），这是一个字符串，是向内核传递的</w:t>
      </w:r>
      <w:r w:rsidRPr="00431757">
        <w:rPr>
          <w:rFonts w:ascii="Arial" w:hAnsi="Arial" w:cs="Arial"/>
          <w:color w:val="000000"/>
          <w:kern w:val="0"/>
          <w:sz w:val="24"/>
          <w:szCs w:val="24"/>
        </w:rPr>
        <w:t>kernel command line</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4</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ATAG_INITRD2</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54410005</w:t>
      </w:r>
      <w:r w:rsidRPr="00431757">
        <w:rPr>
          <w:rFonts w:ascii="Arial" w:hAnsi="Arial" w:cs="Arial" w:hint="eastAsia"/>
          <w:color w:val="000000"/>
          <w:kern w:val="0"/>
          <w:sz w:val="24"/>
          <w:szCs w:val="24"/>
        </w:rPr>
        <w:t>），有两个元素，第一个是</w:t>
      </w:r>
      <w:r w:rsidRPr="00431757">
        <w:rPr>
          <w:rFonts w:ascii="Arial" w:hAnsi="Arial" w:cs="Arial"/>
          <w:color w:val="000000"/>
          <w:kern w:val="0"/>
          <w:sz w:val="24"/>
          <w:szCs w:val="24"/>
        </w:rPr>
        <w:t>start:30300040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30300000+40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ind w:left="359" w:firstLine="450"/>
        <w:jc w:val="left"/>
        <w:rPr>
          <w:rFonts w:ascii="Arial" w:hAnsi="Arial" w:cs="Arial"/>
          <w:color w:val="000000"/>
          <w:kern w:val="0"/>
          <w:sz w:val="24"/>
          <w:szCs w:val="24"/>
        </w:rPr>
      </w:pPr>
      <w:r w:rsidRPr="00431757">
        <w:rPr>
          <w:rFonts w:ascii="Arial" w:hAnsi="Arial" w:cs="Arial" w:hint="eastAsia"/>
          <w:color w:val="000000"/>
          <w:kern w:val="0"/>
          <w:sz w:val="24"/>
          <w:szCs w:val="24"/>
        </w:rPr>
        <w:t>第二个是</w:t>
      </w:r>
      <w:r w:rsidRPr="00431757">
        <w:rPr>
          <w:rFonts w:ascii="Arial" w:hAnsi="Arial" w:cs="Arial"/>
          <w:color w:val="000000"/>
          <w:kern w:val="0"/>
          <w:sz w:val="24"/>
          <w:szCs w:val="24"/>
        </w:rPr>
        <w:t>size:200000</w:t>
      </w:r>
      <w:r w:rsidRPr="00431757">
        <w:rPr>
          <w:rFonts w:ascii="Arial" w:hAnsi="Arial" w:cs="Arial" w:hint="eastAsia"/>
          <w:color w:val="000000"/>
          <w:kern w:val="0"/>
          <w:sz w:val="24"/>
          <w:szCs w:val="24"/>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rPr>
            <w:rFonts w:ascii="Arial" w:hAnsi="Arial" w:cs="Arial"/>
            <w:color w:val="000000"/>
            <w:kern w:val="0"/>
            <w:sz w:val="24"/>
            <w:szCs w:val="24"/>
          </w:rPr>
          <w:t>2M</w:t>
        </w:r>
      </w:smartTag>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如果说还有第四个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，那就是末尾的两个全零，这是</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结束的标志。</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是在函数</w:t>
      </w:r>
      <w:r w:rsidRPr="00431757">
        <w:rPr>
          <w:rFonts w:ascii="Arial" w:hAnsi="Arial" w:cs="Arial"/>
          <w:color w:val="000000"/>
          <w:kern w:val="0"/>
          <w:sz w:val="24"/>
          <w:szCs w:val="24"/>
        </w:rPr>
        <w:t>do_bootm_linux</w:t>
      </w:r>
      <w:r w:rsidRPr="00431757">
        <w:rPr>
          <w:rFonts w:ascii="Arial" w:hAnsi="Arial" w:cs="Arial" w:hint="eastAsia"/>
          <w:color w:val="000000"/>
          <w:kern w:val="0"/>
          <w:sz w:val="24"/>
          <w:szCs w:val="24"/>
        </w:rPr>
        <w:t>函数中建立起来的。具体建立哪些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，由相应的控制宏决定。具体可以参考相应代码。例子中第一个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是起始</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，如果环境变量中有</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，则建立第二个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w:t>
      </w:r>
      <w:r w:rsidRPr="00431757">
        <w:rPr>
          <w:rFonts w:ascii="Arial" w:hAnsi="Arial" w:cs="Arial"/>
          <w:color w:val="000000"/>
          <w:kern w:val="0"/>
          <w:sz w:val="24"/>
          <w:szCs w:val="24"/>
        </w:rPr>
        <w:t>bootm</w:t>
      </w:r>
      <w:r w:rsidRPr="00431757">
        <w:rPr>
          <w:rFonts w:ascii="Arial" w:hAnsi="Arial" w:cs="Arial" w:hint="eastAsia"/>
          <w:color w:val="000000"/>
          <w:kern w:val="0"/>
          <w:sz w:val="24"/>
          <w:szCs w:val="24"/>
        </w:rPr>
        <w:t>有两个参数（引导文件系统），则会读取文件系统头部的必要信息，建立第三个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内核启动后，将根据</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寄存器的值找到这些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，并根据</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类型，调用相应的函数进行处理，从而获取内核运行的必要信息。</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附录：</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1</w:t>
      </w:r>
      <w:r w:rsidRPr="00431757">
        <w:rPr>
          <w:rFonts w:ascii="Arial" w:hAnsi="Arial" w:cs="Arial" w:hint="eastAsia"/>
          <w:color w:val="000000"/>
          <w:kern w:val="0"/>
          <w:sz w:val="24"/>
          <w:szCs w:val="24"/>
        </w:rPr>
        <w:t>、关于</w:t>
      </w: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bd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gd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中有一个用来保存很多有用信息的全局结构体</w:t>
      </w:r>
      <w:r w:rsidRPr="00431757">
        <w:rPr>
          <w:rFonts w:ascii="Arial" w:hAnsi="Arial" w:cs="Arial"/>
          <w:color w:val="000000"/>
          <w:kern w:val="0"/>
          <w:sz w:val="24"/>
          <w:szCs w:val="24"/>
        </w:rPr>
        <w:t>——gd_t </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global data </w:t>
      </w:r>
      <w:r w:rsidRPr="00431757">
        <w:rPr>
          <w:rFonts w:ascii="Arial" w:hAnsi="Arial" w:cs="Arial" w:hint="eastAsia"/>
          <w:color w:val="000000"/>
          <w:kern w:val="0"/>
          <w:sz w:val="24"/>
          <w:szCs w:val="24"/>
        </w:rPr>
        <w:t>缩写），其中包括了</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变量，</w:t>
      </w:r>
      <w:r w:rsidRPr="00431757">
        <w:rPr>
          <w:rFonts w:ascii="Arial" w:hAnsi="Arial" w:cs="Arial" w:hint="eastAsia"/>
          <w:color w:val="FF0000"/>
          <w:kern w:val="0"/>
          <w:sz w:val="24"/>
          <w:szCs w:val="24"/>
        </w:rPr>
        <w:t>可以说</w:t>
      </w:r>
      <w:r w:rsidRPr="00431757">
        <w:rPr>
          <w:rFonts w:ascii="Arial" w:hAnsi="Arial" w:cs="Arial"/>
          <w:color w:val="FF0000"/>
          <w:kern w:val="0"/>
          <w:sz w:val="24"/>
          <w:szCs w:val="24"/>
        </w:rPr>
        <w:t> gd_t </w:t>
      </w:r>
      <w:r w:rsidRPr="00431757">
        <w:rPr>
          <w:rFonts w:ascii="Arial" w:hAnsi="Arial" w:cs="Arial" w:hint="eastAsia"/>
          <w:color w:val="FF0000"/>
          <w:kern w:val="0"/>
          <w:sz w:val="24"/>
          <w:szCs w:val="24"/>
        </w:rPr>
        <w:t>结构体包括了</w:t>
      </w:r>
      <w:r w:rsidRPr="00431757">
        <w:rPr>
          <w:rFonts w:ascii="Arial" w:hAnsi="Arial" w:cs="Arial"/>
          <w:color w:val="FF0000"/>
          <w:kern w:val="0"/>
          <w:sz w:val="24"/>
          <w:szCs w:val="24"/>
        </w:rPr>
        <w:t> u-boot </w:t>
      </w:r>
      <w:r w:rsidRPr="00431757">
        <w:rPr>
          <w:rFonts w:ascii="Arial" w:hAnsi="Arial" w:cs="Arial" w:hint="eastAsia"/>
          <w:color w:val="FF0000"/>
          <w:kern w:val="0"/>
          <w:sz w:val="24"/>
          <w:szCs w:val="24"/>
        </w:rPr>
        <w:t>中所有重要全局变量。</w:t>
      </w:r>
      <w:r w:rsidRPr="00431757">
        <w:rPr>
          <w:rFonts w:ascii="Arial" w:hAnsi="Arial" w:cs="Arial" w:hint="eastAsia"/>
          <w:color w:val="000000"/>
          <w:kern w:val="0"/>
          <w:sz w:val="24"/>
          <w:szCs w:val="24"/>
        </w:rPr>
        <w:t>最后传递给内核的参数，都是从</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中来的，如上述的</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函数作用就是用</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中的值来初始化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相应的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ARM</w:t>
      </w:r>
      <w:r w:rsidRPr="00431757">
        <w:rPr>
          <w:rFonts w:ascii="Arial" w:hAnsi="Arial" w:cs="Arial" w:hint="eastAsia"/>
          <w:color w:val="000000"/>
          <w:kern w:val="0"/>
          <w:sz w:val="24"/>
          <w:szCs w:val="24"/>
        </w:rPr>
        <w:t>平台这个结构体的定义如下：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typedef  struct  global_data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flags;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baudrate;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have_console; /* serial_init() was called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reloc_off;       /* Relocation Offset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env_addr;       /* Address  of Environment struct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env_valid;       /* Checksum of Environment valid?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fb_base;  /* base address of frame buffer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void        **jt;        /* jump table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gd_t;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在</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中使用</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结构之前要用先用宏</w:t>
      </w:r>
      <w:r w:rsidRPr="00431757">
        <w:rPr>
          <w:rFonts w:ascii="Arial" w:hAnsi="Arial" w:cs="Arial"/>
          <w:color w:val="000000"/>
          <w:kern w:val="0"/>
          <w:sz w:val="24"/>
          <w:szCs w:val="24"/>
        </w:rPr>
        <w:t>DECLARE_GLOBAL_DATA_PTR</w:t>
      </w:r>
      <w:r w:rsidRPr="00431757">
        <w:rPr>
          <w:rFonts w:ascii="Arial" w:hAnsi="Arial" w:cs="Arial" w:hint="eastAsia"/>
          <w:color w:val="000000"/>
          <w:kern w:val="0"/>
          <w:sz w:val="24"/>
          <w:szCs w:val="24"/>
        </w:rPr>
        <w:t>来声明。这个宏的定义如下：</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#define DECLARE_GLOBAL_DATA_PTR register volatile </w:t>
      </w:r>
      <w:r w:rsidRPr="00431757">
        <w:rPr>
          <w:rFonts w:ascii="Arial" w:hAnsi="Arial" w:cs="Arial"/>
          <w:b/>
          <w:bCs/>
          <w:color w:val="FF0000"/>
          <w:kern w:val="0"/>
          <w:sz w:val="24"/>
          <w:szCs w:val="24"/>
        </w:rPr>
        <w:t>gd_t </w:t>
      </w:r>
      <w:r w:rsidRPr="00431757">
        <w:rPr>
          <w:rFonts w:ascii="Arial" w:hAnsi="Arial" w:cs="Arial"/>
          <w:color w:val="000000"/>
          <w:kern w:val="0"/>
          <w:sz w:val="24"/>
          <w:szCs w:val="24"/>
        </w:rPr>
        <w:t>*gd asm ("r8")</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从这个宏的定义可以看出，</w:t>
      </w:r>
      <w:r w:rsidRPr="00431757">
        <w:rPr>
          <w:rFonts w:ascii="Arial" w:hAnsi="Arial" w:cs="Arial"/>
          <w:b/>
          <w:bCs/>
          <w:color w:val="0000FF"/>
          <w:kern w:val="0"/>
          <w:sz w:val="24"/>
          <w:szCs w:val="24"/>
        </w:rPr>
        <w:t>gd </w:t>
      </w:r>
      <w:r w:rsidRPr="00431757">
        <w:rPr>
          <w:rFonts w:ascii="Arial" w:hAnsi="Arial" w:cs="Arial" w:hint="eastAsia"/>
          <w:b/>
          <w:bCs/>
          <w:color w:val="0000FF"/>
          <w:kern w:val="0"/>
          <w:sz w:val="24"/>
          <w:szCs w:val="24"/>
        </w:rPr>
        <w:t>是一个保存在</w:t>
      </w:r>
      <w:r w:rsidRPr="00431757">
        <w:rPr>
          <w:rFonts w:ascii="Arial" w:hAnsi="Arial" w:cs="Arial"/>
          <w:b/>
          <w:bCs/>
          <w:color w:val="0000FF"/>
          <w:kern w:val="0"/>
          <w:sz w:val="24"/>
          <w:szCs w:val="24"/>
        </w:rPr>
        <w:t> ARM </w:t>
      </w:r>
      <w:r w:rsidRPr="00431757">
        <w:rPr>
          <w:rFonts w:ascii="Arial" w:hAnsi="Arial" w:cs="Arial" w:hint="eastAsia"/>
          <w:b/>
          <w:bCs/>
          <w:color w:val="0000FF"/>
          <w:kern w:val="0"/>
          <w:sz w:val="24"/>
          <w:szCs w:val="24"/>
        </w:rPr>
        <w:t>的</w:t>
      </w:r>
      <w:r w:rsidRPr="00431757">
        <w:rPr>
          <w:rFonts w:ascii="Arial" w:hAnsi="Arial" w:cs="Arial"/>
          <w:b/>
          <w:bCs/>
          <w:color w:val="0000FF"/>
          <w:kern w:val="0"/>
          <w:sz w:val="24"/>
          <w:szCs w:val="24"/>
        </w:rPr>
        <w:t> r8 </w:t>
      </w:r>
      <w:r w:rsidRPr="00431757">
        <w:rPr>
          <w:rFonts w:ascii="Arial" w:hAnsi="Arial" w:cs="Arial" w:hint="eastAsia"/>
          <w:b/>
          <w:bCs/>
          <w:color w:val="0000FF"/>
          <w:kern w:val="0"/>
          <w:sz w:val="24"/>
          <w:szCs w:val="24"/>
        </w:rPr>
        <w:t>寄存器中的</w:t>
      </w:r>
      <w:r w:rsidRPr="00431757">
        <w:rPr>
          <w:rFonts w:ascii="Arial" w:hAnsi="Arial" w:cs="Arial"/>
          <w:b/>
          <w:bCs/>
          <w:color w:val="0000FF"/>
          <w:kern w:val="0"/>
          <w:sz w:val="24"/>
          <w:szCs w:val="24"/>
        </w:rPr>
        <w:t> gd_t </w:t>
      </w:r>
      <w:r w:rsidRPr="00431757">
        <w:rPr>
          <w:rFonts w:ascii="Arial" w:hAnsi="Arial" w:cs="Arial" w:hint="eastAsia"/>
          <w:b/>
          <w:bCs/>
          <w:color w:val="0000FF"/>
          <w:kern w:val="0"/>
          <w:sz w:val="24"/>
          <w:szCs w:val="24"/>
        </w:rPr>
        <w:t>结构体的指针</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Default="00593BC7" w:rsidP="0063366B"/>
    <w:p w:rsidR="00593BC7" w:rsidRDefault="00593BC7" w:rsidP="0063366B">
      <w:pPr>
        <w:pStyle w:val="Heading2"/>
      </w:pPr>
      <w:bookmarkStart w:id="153" w:name="_Toc476303419"/>
      <w:r w:rsidRPr="0063366B">
        <w:t>u-boot</w:t>
      </w:r>
      <w:r w:rsidRPr="0063366B">
        <w:rPr>
          <w:rFonts w:hint="eastAsia"/>
        </w:rPr>
        <w:t>怎么传入一个自定义参数给内核？？然后内核又是怎样解析？</w:t>
      </w:r>
      <w:bookmarkEnd w:id="153"/>
    </w:p>
    <w:p w:rsidR="00593BC7" w:rsidRDefault="00593BC7"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hint="eastAsia"/>
          <w:color w:val="333333"/>
          <w:szCs w:val="21"/>
          <w:shd w:val="clear" w:color="auto" w:fill="F5F5F5"/>
        </w:rPr>
        <w:t>启动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时将</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hint="eastAsia"/>
          <w:color w:val="333333"/>
          <w:szCs w:val="21"/>
          <w:shd w:val="clear" w:color="auto" w:fill="F5F5F5"/>
        </w:rPr>
        <w:t>，</w:t>
      </w:r>
      <w:r>
        <w:rPr>
          <w:rFonts w:ascii="Helvetica" w:hAnsi="Helvetica"/>
          <w:color w:val="333333"/>
          <w:szCs w:val="21"/>
          <w:shd w:val="clear" w:color="auto" w:fill="F5F5F5"/>
        </w:rPr>
        <w:t> linux</w:t>
      </w:r>
      <w:r>
        <w:rPr>
          <w:rFonts w:ascii="Helvetica" w:hAnsi="Helvetica" w:hint="eastAsi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hint="eastAsi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我的</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里的</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hint="eastAsi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hint="eastAsi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hint="eastAsia"/>
          <w:color w:val="333333"/>
          <w:szCs w:val="21"/>
          <w:shd w:val="clear" w:color="auto" w:fill="F5F5F5"/>
        </w:rPr>
        <w:t>部分的内容，</w:t>
      </w:r>
      <w:r>
        <w:rPr>
          <w:rFonts w:ascii="Helvetica" w:hAnsi="Helvetica"/>
          <w:color w:val="333333"/>
          <w:szCs w:val="21"/>
          <w:shd w:val="clear" w:color="auto" w:fill="F5F5F5"/>
        </w:rPr>
        <w:t> </w:t>
      </w:r>
      <w:r>
        <w:rPr>
          <w:rFonts w:ascii="Helvetica" w:hAnsi="Helvetica" w:hint="eastAsi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hint="eastAsi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hint="eastAsi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hint="eastAsi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  console=t0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你在</w:t>
      </w:r>
      <w:r>
        <w:rPr>
          <w:rFonts w:ascii="Helvetica" w:hAnsi="Helvetica"/>
          <w:color w:val="333333"/>
          <w:szCs w:val="21"/>
          <w:shd w:val="clear" w:color="auto" w:fill="F5F5F5"/>
        </w:rPr>
        <w:t>shell</w:t>
      </w:r>
      <w:r>
        <w:rPr>
          <w:rFonts w:ascii="Helvetica" w:hAnsi="Helvetica" w:hint="eastAsi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rFonts w:ascii="Helvetica" w:hAnsi="Helvetica"/>
            <w:color w:val="333333"/>
            <w:szCs w:val="21"/>
            <w:shd w:val="clear" w:color="auto" w:fill="F5F5F5"/>
          </w:rPr>
          <w:t>24m</w:t>
        </w:r>
      </w:smartTag>
      <w:r>
        <w:rPr>
          <w:rFonts w:ascii="Helvetica" w:hAnsi="Helvetica"/>
          <w:color w:val="333333"/>
          <w:szCs w:val="21"/>
          <w:shd w:val="clear" w:color="auto" w:fill="F5F5F5"/>
        </w:rPr>
        <w:t>(CONFIG) console=ttyS0,115200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你只需要做三件事：</w:t>
      </w:r>
      <w:r>
        <w:rPr>
          <w:rFonts w:ascii="Helvetica" w:hAnsi="Helvetica"/>
          <w:color w:val="333333"/>
          <w:szCs w:val="21"/>
        </w:rPr>
        <w:br/>
      </w:r>
      <w:r>
        <w:rPr>
          <w:rFonts w:ascii="Helvetica" w:hAnsi="Helvetica" w:hint="eastAsia"/>
          <w:color w:val="333333"/>
          <w:szCs w:val="21"/>
          <w:shd w:val="clear" w:color="auto" w:fill="F5F5F5"/>
        </w:rPr>
        <w:t>第一，</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hint="eastAsia"/>
          <w:color w:val="333333"/>
          <w:szCs w:val="21"/>
          <w:shd w:val="clear" w:color="auto" w:fill="F5F5F5"/>
        </w:rPr>
        <w:t>第二，</w:t>
      </w:r>
      <w:r>
        <w:rPr>
          <w:rFonts w:ascii="Helvetica" w:hAnsi="Helvetica"/>
          <w:color w:val="333333"/>
          <w:szCs w:val="21"/>
          <w:shd w:val="clear" w:color="auto" w:fill="F5F5F5"/>
        </w:rPr>
        <w:t> __setup() </w:t>
      </w:r>
      <w:r>
        <w:rPr>
          <w:rFonts w:ascii="Helvetica" w:hAnsi="Helvetica" w:hint="eastAsi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hint="eastAsi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里有关自身描述的。你查一下这个资料。</w:t>
      </w:r>
      <w:r>
        <w:rPr>
          <w:rFonts w:ascii="Helvetica" w:hAnsi="Helvetica"/>
          <w:color w:val="333333"/>
          <w:szCs w:val="21"/>
        </w:rPr>
        <w:br/>
      </w:r>
      <w:r>
        <w:rPr>
          <w:rFonts w:ascii="Helvetica" w:hAnsi="Helvetica" w:hint="eastAsia"/>
          <w:color w:val="333333"/>
          <w:szCs w:val="21"/>
          <w:shd w:val="clear" w:color="auto" w:fill="F5F5F5"/>
        </w:rPr>
        <w:t>第三，</w:t>
      </w:r>
      <w:r>
        <w:rPr>
          <w:rFonts w:ascii="Helvetica" w:hAnsi="Helvetica"/>
          <w:color w:val="333333"/>
          <w:szCs w:val="21"/>
          <w:shd w:val="clear" w:color="auto" w:fill="F5F5F5"/>
        </w:rPr>
        <w:t> </w:t>
      </w:r>
      <w:r>
        <w:rPr>
          <w:rFonts w:ascii="Helvetica" w:hAnsi="Helvetica" w:hint="eastAsi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另外，</w:t>
      </w:r>
      <w:r>
        <w:rPr>
          <w:rFonts w:ascii="Helvetica" w:hAnsi="Helvetica"/>
          <w:color w:val="333333"/>
          <w:szCs w:val="21"/>
          <w:shd w:val="clear" w:color="auto" w:fill="F5F5F5"/>
        </w:rPr>
        <w:t> </w:t>
      </w:r>
      <w:r>
        <w:rPr>
          <w:rFonts w:ascii="Helvetica" w:hAnsi="Helvetica" w:hint="eastAsi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hint="eastAsia"/>
          <w:color w:val="333333"/>
          <w:szCs w:val="21"/>
          <w:shd w:val="clear" w:color="auto" w:fill="F5F5F5"/>
        </w:rPr>
        <w:t>去</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hint="eastAsia"/>
          <w:color w:val="333333"/>
          <w:szCs w:val="21"/>
          <w:shd w:val="clear" w:color="auto" w:fill="F5F5F5"/>
        </w:rPr>
        <w:t>不同的</w:t>
      </w:r>
      <w:r>
        <w:rPr>
          <w:rFonts w:ascii="Helvetica" w:hAnsi="Helvetica"/>
          <w:color w:val="333333"/>
          <w:szCs w:val="21"/>
          <w:shd w:val="clear" w:color="auto" w:fill="F5F5F5"/>
        </w:rPr>
        <w:t>hw</w:t>
      </w:r>
      <w:r>
        <w:rPr>
          <w:rFonts w:ascii="Helvetica" w:hAnsi="Helvetica" w:hint="eastAsia"/>
          <w:color w:val="333333"/>
          <w:szCs w:val="21"/>
          <w:shd w:val="clear" w:color="auto" w:fill="F5F5F5"/>
        </w:rPr>
        <w:t>。这个办法也是可行的。</w:t>
      </w:r>
    </w:p>
    <w:p w:rsidR="00593BC7" w:rsidRDefault="00593BC7"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hint="eastAsia"/>
          <w:color w:val="333333"/>
          <w:szCs w:val="21"/>
          <w:shd w:val="clear" w:color="auto" w:fill="F5F5F5"/>
        </w:rPr>
        <w:t>是一个</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hint="eastAsi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w:t>
      </w:r>
    </w:p>
    <w:p w:rsidR="00593BC7" w:rsidRDefault="00593BC7" w:rsidP="00A3396C">
      <w:pPr>
        <w:rPr>
          <w:rFonts w:ascii="Helvetica" w:hAnsi="Helvetica"/>
          <w:color w:val="333333"/>
          <w:szCs w:val="21"/>
          <w:shd w:val="clear" w:color="auto" w:fill="F5F5F5"/>
        </w:rPr>
      </w:pPr>
      <w:r>
        <w:rPr>
          <w:rFonts w:ascii="Helvetica" w:hAnsi="Helvetica" w:hint="eastAsia"/>
          <w:color w:val="333333"/>
          <w:szCs w:val="21"/>
          <w:shd w:val="clear" w:color="auto" w:fill="F5F5F5"/>
        </w:rPr>
        <w:t>这个</w:t>
      </w:r>
      <w:r>
        <w:rPr>
          <w:rFonts w:ascii="Helvetica" w:hAnsi="Helvetica"/>
          <w:color w:val="333333"/>
          <w:szCs w:val="21"/>
          <w:shd w:val="clear" w:color="auto" w:fill="F5F5F5"/>
        </w:rPr>
        <w:t>args</w:t>
      </w:r>
      <w:r>
        <w:rPr>
          <w:rFonts w:ascii="Helvetica" w:hAnsi="Helvetica" w:hint="eastAsia"/>
          <w:color w:val="333333"/>
          <w:szCs w:val="21"/>
          <w:shd w:val="clear" w:color="auto" w:fill="F5F5F5"/>
        </w:rPr>
        <w:t>有长度限制的</w:t>
      </w:r>
      <w:r>
        <w:rPr>
          <w:rFonts w:ascii="Helvetica" w:hAnsi="Helvetica"/>
          <w:color w:val="333333"/>
          <w:szCs w:val="21"/>
          <w:shd w:val="clear" w:color="auto" w:fill="F5F5F5"/>
        </w:rPr>
        <w:t xml:space="preserve"> 1024</w:t>
      </w:r>
      <w:r>
        <w:rPr>
          <w:rFonts w:ascii="Helvetica" w:hAnsi="Helvetica" w:hint="eastAsia"/>
          <w:color w:val="333333"/>
          <w:szCs w:val="21"/>
          <w:shd w:val="clear" w:color="auto" w:fill="F5F5F5"/>
        </w:rPr>
        <w:t>个字节内。</w:t>
      </w:r>
    </w:p>
    <w:p w:rsidR="00593BC7" w:rsidRDefault="00593BC7" w:rsidP="00A3396C">
      <w:pPr>
        <w:rPr>
          <w:rFonts w:ascii="Helvetica" w:hAnsi="Helvetica"/>
          <w:color w:val="333333"/>
          <w:szCs w:val="21"/>
          <w:shd w:val="clear" w:color="auto" w:fill="F5F5F5"/>
        </w:rPr>
      </w:pPr>
    </w:p>
    <w:p w:rsidR="00593BC7" w:rsidRDefault="00593BC7" w:rsidP="000669E6">
      <w:pPr>
        <w:rPr>
          <w:shd w:val="clear" w:color="auto" w:fill="F5F5F5"/>
        </w:rPr>
      </w:pPr>
    </w:p>
    <w:p w:rsidR="00593BC7" w:rsidRDefault="00593BC7" w:rsidP="00A3396C">
      <w:r>
        <w:rPr>
          <w:shd w:val="clear" w:color="auto" w:fill="F5F5F5"/>
        </w:rPr>
        <w:t>Ps</w:t>
      </w:r>
      <w:r>
        <w:rPr>
          <w:rFonts w:hint="eastAsia"/>
          <w:shd w:val="clear" w:color="auto" w:fill="F5F5F5"/>
        </w:rPr>
        <w:t>：</w:t>
      </w:r>
      <w:hyperlink r:id="rId120"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A3396C">
      <w:r>
        <w:t>mount –o remount,rw /system</w:t>
      </w:r>
    </w:p>
    <w:p w:rsidR="00593BC7" w:rsidRDefault="00593BC7" w:rsidP="00C73D30">
      <w:pPr>
        <w:pStyle w:val="Heading2"/>
      </w:pPr>
      <w:bookmarkStart w:id="154" w:name="_Toc476303420"/>
      <w:r>
        <w:rPr>
          <w:rFonts w:hint="eastAsia"/>
        </w:rPr>
        <w:t>参考资料</w:t>
      </w:r>
      <w:bookmarkEnd w:id="154"/>
    </w:p>
    <w:p w:rsidR="00593BC7" w:rsidRDefault="00593BC7" w:rsidP="00A3396C">
      <w:hyperlink r:id="rId121" w:history="1">
        <w:r w:rsidRPr="00AB50BB">
          <w:rPr>
            <w:rStyle w:val="Hyperlink"/>
          </w:rPr>
          <w:t>http://bbs.csdn.net/topics/390616789/</w:t>
        </w:r>
      </w:hyperlink>
    </w:p>
    <w:p w:rsidR="00593BC7" w:rsidRDefault="00593BC7" w:rsidP="00A3396C">
      <w:hyperlink r:id="rId122" w:history="1">
        <w:r w:rsidRPr="00AB50BB">
          <w:rPr>
            <w:rStyle w:val="Hyperlink"/>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7E570E">
      <w:pPr>
        <w:pStyle w:val="Heading1"/>
      </w:pPr>
      <w:hyperlink r:id="rId123" w:history="1">
        <w:bookmarkStart w:id="155" w:name="_Toc476303421"/>
        <w:r w:rsidRPr="007E570E">
          <w:rPr>
            <w:rStyle w:val="Hyperlink"/>
            <w:color w:val="auto"/>
            <w:u w:val="none"/>
          </w:rPr>
          <w:t>linux</w:t>
        </w:r>
        <w:r w:rsidRPr="007E570E">
          <w:rPr>
            <w:rStyle w:val="Hyperlink"/>
            <w:rFonts w:hint="eastAsia"/>
            <w:color w:val="auto"/>
            <w:u w:val="none"/>
          </w:rPr>
          <w:t>中</w:t>
        </w:r>
        <w:r w:rsidRPr="007E570E">
          <w:rPr>
            <w:rStyle w:val="Hyperlink"/>
            <w:color w:val="auto"/>
            <w:u w:val="none"/>
          </w:rPr>
          <w:t>mdelay()</w:t>
        </w:r>
        <w:r w:rsidRPr="007E570E">
          <w:rPr>
            <w:rStyle w:val="Hyperlink"/>
            <w:rFonts w:hint="eastAsia"/>
            <w:color w:val="auto"/>
            <w:u w:val="none"/>
          </w:rPr>
          <w:t>与</w:t>
        </w:r>
        <w:r w:rsidRPr="007E570E">
          <w:rPr>
            <w:rStyle w:val="Hyperlink"/>
            <w:color w:val="auto"/>
            <w:u w:val="none"/>
          </w:rPr>
          <w:t>msleep()</w:t>
        </w:r>
        <w:r w:rsidRPr="007E570E">
          <w:rPr>
            <w:rStyle w:val="Hyperlink"/>
            <w:rFonts w:hint="eastAsia"/>
            <w:color w:val="auto"/>
            <w:u w:val="none"/>
          </w:rPr>
          <w:t>的区别</w:t>
        </w:r>
        <w:bookmarkEnd w:id="155"/>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4" w:tgtFrame="_blank" w:tooltip="Linux知识库" w:history="1">
        <w:r>
          <w:rPr>
            <w:rStyle w:val="Hyperlink"/>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Heading2"/>
      </w:pPr>
      <w:bookmarkStart w:id="156" w:name="_Toc476303422"/>
      <w:r>
        <w:rPr>
          <w:rFonts w:hint="eastAsia"/>
        </w:rPr>
        <w:t>参考资料</w:t>
      </w:r>
      <w:bookmarkEnd w:id="156"/>
    </w:p>
    <w:p w:rsidR="00593BC7" w:rsidRDefault="00593BC7" w:rsidP="007E570E">
      <w:hyperlink r:id="rId125" w:history="1">
        <w:r w:rsidRPr="00A56A09">
          <w:rPr>
            <w:rStyle w:val="Hyperlink"/>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593BC7" w:rsidP="00BE730C">
      <w:pPr>
        <w:pStyle w:val="Heading1"/>
      </w:pPr>
      <w:hyperlink r:id="rId126" w:history="1">
        <w:bookmarkStart w:id="157" w:name="_Toc476303423"/>
        <w:r w:rsidRPr="00BE730C">
          <w:rPr>
            <w:rStyle w:val="Hyperlink"/>
            <w:rFonts w:hint="eastAsia"/>
            <w:color w:val="auto"/>
            <w:u w:val="none"/>
          </w:rPr>
          <w:t>用户空间内核空间</w:t>
        </w:r>
        <w:r w:rsidRPr="00BE730C">
          <w:rPr>
            <w:rStyle w:val="Hyperlink"/>
            <w:color w:val="auto"/>
            <w:u w:val="none"/>
          </w:rPr>
          <w:t>ipc</w:t>
        </w:r>
        <w:r w:rsidRPr="00BE730C">
          <w:rPr>
            <w:rStyle w:val="Hyperlink"/>
            <w:rFonts w:hint="eastAsia"/>
            <w:color w:val="auto"/>
            <w:u w:val="none"/>
          </w:rPr>
          <w:t>总结</w:t>
        </w:r>
        <w:bookmarkEnd w:id="157"/>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Heading2"/>
      </w:pPr>
      <w:bookmarkStart w:id="158" w:name="_Toc476303424"/>
      <w:r w:rsidRPr="00B400E4">
        <w:t>getsockopt/setsockopt</w:t>
      </w:r>
      <w:r w:rsidRPr="00B400E4">
        <w:rPr>
          <w:rFonts w:hint="eastAsia"/>
        </w:rPr>
        <w:t>：</w:t>
      </w:r>
      <w:bookmarkEnd w:id="158"/>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Heading3"/>
        <w:rPr>
          <w:color w:val="000000"/>
        </w:rPr>
      </w:pPr>
      <w:bookmarkStart w:id="159" w:name="_Toc476303425"/>
      <w:r w:rsidRPr="00B76106">
        <w:rPr>
          <w:rFonts w:hint="eastAsia"/>
        </w:rPr>
        <w:t>用户态函数：</w:t>
      </w:r>
      <w:bookmarkEnd w:id="159"/>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Heading3"/>
      </w:pPr>
      <w:bookmarkStart w:id="160" w:name="_Toc476303426"/>
      <w:r w:rsidRPr="00B76106">
        <w:rPr>
          <w:rFonts w:hint="eastAsia"/>
        </w:rPr>
        <w:t>内核态函数</w:t>
      </w:r>
      <w:r>
        <w:rPr>
          <w:rFonts w:hint="eastAsia"/>
        </w:rPr>
        <w:t>：</w:t>
      </w:r>
      <w:bookmarkEnd w:id="160"/>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Heading2"/>
      </w:pPr>
      <w:bookmarkStart w:id="161" w:name="_Toc476303427"/>
      <w:r w:rsidRPr="00BB4067">
        <w:t>mmap </w:t>
      </w:r>
      <w:r>
        <w:t>/shm</w:t>
      </w:r>
      <w:r>
        <w:rPr>
          <w:rFonts w:hint="eastAsia"/>
        </w:rPr>
        <w:t>：</w:t>
      </w:r>
      <w:bookmarkEnd w:id="161"/>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Heading3"/>
        <w:rPr>
          <w:shd w:val="clear" w:color="auto" w:fill="FFFFFF"/>
        </w:rPr>
      </w:pPr>
      <w:bookmarkStart w:id="162" w:name="_Toc476303428"/>
      <w:r>
        <w:rPr>
          <w:shd w:val="clear" w:color="auto" w:fill="FFFFFF"/>
        </w:rPr>
        <w:t>Mmap</w:t>
      </w:r>
      <w:r>
        <w:rPr>
          <w:rFonts w:hint="eastAsia"/>
          <w:shd w:val="clear" w:color="auto" w:fill="FFFFFF"/>
        </w:rPr>
        <w:t>的优点</w:t>
      </w:r>
      <w:bookmarkEnd w:id="162"/>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Heading2"/>
      </w:pPr>
      <w:bookmarkStart w:id="163" w:name="_Toc476303429"/>
      <w:r w:rsidRPr="00BB4067">
        <w:t>netlink/socket</w:t>
      </w:r>
      <w:r>
        <w:rPr>
          <w:rFonts w:hint="eastAsia"/>
        </w:rPr>
        <w:t>：</w:t>
      </w:r>
      <w:bookmarkEnd w:id="163"/>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Heading3Char"/>
        </w:rPr>
        <w:t> </w:t>
      </w:r>
      <w:bookmarkStart w:id="164" w:name="_Toc476303430"/>
      <w:r w:rsidRPr="00624A47">
        <w:rPr>
          <w:rStyle w:val="Heading3Char"/>
          <w:rFonts w:hint="eastAsia"/>
        </w:rPr>
        <w:t>与</w:t>
      </w:r>
      <w:r w:rsidRPr="00624A47">
        <w:rPr>
          <w:rStyle w:val="Heading3Char"/>
        </w:rPr>
        <w:t>BSD</w:t>
      </w:r>
      <w:r w:rsidRPr="00624A47">
        <w:rPr>
          <w:rStyle w:val="Heading3Char"/>
          <w:rFonts w:hint="eastAsia"/>
        </w:rPr>
        <w:t>的</w:t>
      </w:r>
      <w:r w:rsidRPr="00624A47">
        <w:rPr>
          <w:rStyle w:val="Heading3Char"/>
        </w:rPr>
        <w:t>Routing socket</w:t>
      </w:r>
      <w:r w:rsidRPr="00624A47">
        <w:rPr>
          <w:rStyle w:val="Heading3Char"/>
          <w:rFonts w:hint="eastAsia"/>
        </w:rPr>
        <w:t>的关系</w:t>
      </w:r>
      <w:bookmarkEnd w:id="164"/>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Heading2"/>
      </w:pPr>
      <w:r w:rsidRPr="00BB4067">
        <w:t> </w:t>
      </w:r>
      <w:bookmarkStart w:id="165" w:name="_Toc476303431"/>
      <w:r w:rsidRPr="00BB4067">
        <w:t>proc/seq</w:t>
      </w:r>
      <w:r>
        <w:t>/sys</w:t>
      </w:r>
      <w:r>
        <w:rPr>
          <w:rFonts w:hint="eastAsia"/>
        </w:rPr>
        <w:t>文件系统：</w:t>
      </w:r>
      <w:bookmarkEnd w:id="165"/>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Heading2"/>
      </w:pPr>
      <w:bookmarkStart w:id="166" w:name="_Toc476303432"/>
      <w:r w:rsidRPr="00B400E4">
        <w:t>copy_from_user/copy_to_user </w:t>
      </w:r>
      <w:r>
        <w:rPr>
          <w:rFonts w:hint="eastAsia"/>
        </w:rPr>
        <w:t>：</w:t>
      </w:r>
      <w:bookmarkEnd w:id="166"/>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Heading2"/>
      </w:pPr>
      <w:bookmarkStart w:id="167" w:name="_Toc476303433"/>
      <w:bookmarkStart w:id="168" w:name="OLE_LINK17"/>
      <w:bookmarkStart w:id="169" w:name="OLE_LINK18"/>
      <w:r>
        <w:rPr>
          <w:rFonts w:hint="eastAsia"/>
        </w:rPr>
        <w:t>参考资料</w:t>
      </w:r>
      <w:bookmarkEnd w:id="167"/>
    </w:p>
    <w:p w:rsidR="00593BC7" w:rsidRPr="00F52E3B" w:rsidRDefault="00593BC7" w:rsidP="00F52E3B">
      <w:bookmarkStart w:id="170" w:name="OLE_LINK7"/>
      <w:bookmarkStart w:id="171" w:name="OLE_LINK8"/>
      <w:bookmarkEnd w:id="168"/>
      <w:bookmarkEnd w:id="169"/>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70"/>
    <w:bookmarkEnd w:id="171"/>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Hyperlink"/>
        </w:rPr>
        <w:t>http://blog.csdn.net/jk110333/article/details/8642261</w:t>
      </w:r>
      <w:r>
        <w:fldChar w:fldCharType="end"/>
      </w:r>
    </w:p>
    <w:p w:rsidR="00593BC7" w:rsidRDefault="00593BC7" w:rsidP="007E570E">
      <w:hyperlink r:id="rId127" w:history="1">
        <w:r w:rsidRPr="00A56A09">
          <w:rPr>
            <w:rStyle w:val="Hyperlink"/>
          </w:rPr>
          <w:t>http://www.cnblogs.com/my_life/articles/3469263.html</w:t>
        </w:r>
      </w:hyperlink>
    </w:p>
    <w:p w:rsidR="00593BC7" w:rsidRDefault="00593BC7" w:rsidP="007E570E">
      <w:hyperlink r:id="rId128" w:history="1">
        <w:r w:rsidRPr="00A56A09">
          <w:rPr>
            <w:rStyle w:val="Hyperlink"/>
          </w:rPr>
          <w:t>http://www.cnblogs.com/huxiao-tee/p/4660352.html</w:t>
        </w:r>
      </w:hyperlink>
    </w:p>
    <w:p w:rsidR="00593BC7" w:rsidRDefault="00593BC7" w:rsidP="007E570E">
      <w:hyperlink r:id="rId129" w:history="1">
        <w:r w:rsidRPr="00A56A09">
          <w:rPr>
            <w:rStyle w:val="Hyperlink"/>
          </w:rPr>
          <w:t>http://blog.chinaunix.net/uid-26669729-id-3077015.html</w:t>
        </w:r>
      </w:hyperlink>
    </w:p>
    <w:p w:rsidR="00593BC7" w:rsidRDefault="00593BC7" w:rsidP="007E570E">
      <w:hyperlink r:id="rId130" w:history="1">
        <w:r w:rsidRPr="00584FE1">
          <w:rPr>
            <w:rStyle w:val="Hyperlink"/>
          </w:rPr>
          <w:t>http://lxr.free-electrons.com/source/Documentation/DMA-API-HOWTO.txt</w:t>
        </w:r>
      </w:hyperlink>
    </w:p>
    <w:p w:rsidR="00593BC7" w:rsidRDefault="00593BC7" w:rsidP="007E570E">
      <w:hyperlink r:id="rId131" w:history="1">
        <w:r w:rsidRPr="00584FE1">
          <w:rPr>
            <w:rStyle w:val="Hyperlink"/>
          </w:rPr>
          <w:t>http://blog.csdn.net/luckywang1103/article/details/50619251</w:t>
        </w:r>
      </w:hyperlink>
    </w:p>
    <w:p w:rsidR="00593BC7" w:rsidRDefault="00593BC7" w:rsidP="007E570E"/>
    <w:p w:rsidR="00593BC7" w:rsidRDefault="00593BC7" w:rsidP="00F576E2">
      <w:r>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Heading1"/>
      </w:pPr>
      <w:bookmarkStart w:id="172" w:name="_Toc476303434"/>
      <w:r>
        <w:rPr>
          <w:rFonts w:hint="eastAsia"/>
        </w:rPr>
        <w:t>电源管理</w:t>
      </w:r>
      <w:bookmarkEnd w:id="172"/>
    </w:p>
    <w:p w:rsidR="00593BC7" w:rsidRPr="00915451" w:rsidRDefault="00593BC7" w:rsidP="00915451">
      <w:pPr>
        <w:pStyle w:val="Heading3"/>
      </w:pPr>
      <w:bookmarkStart w:id="173" w:name="_Toc476303435"/>
      <w:r w:rsidRPr="00915451">
        <w:rPr>
          <w:rFonts w:hint="eastAsia"/>
        </w:rPr>
        <w:t>手机关机的做法</w:t>
      </w:r>
      <w:bookmarkEnd w:id="173"/>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Heading3"/>
      </w:pPr>
      <w:bookmarkStart w:id="174" w:name="_Toc476303436"/>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74"/>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Heading3"/>
      </w:pPr>
      <w:bookmarkStart w:id="175" w:name="_Toc476303437"/>
      <w:r w:rsidRPr="0002629C">
        <w:rPr>
          <w:rFonts w:ascii="宋体" w:hAnsi="宋体" w:cs="宋体" w:hint="eastAsia"/>
        </w:rPr>
        <w:t>▆</w:t>
      </w:r>
      <w:r w:rsidRPr="0002629C">
        <w:t xml:space="preserve"> Suspend</w:t>
      </w:r>
      <w:bookmarkEnd w:id="17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76" w:name="_Toc476303438"/>
      <w:r w:rsidRPr="0002629C">
        <w:rPr>
          <w:rStyle w:val="Heading3Char"/>
          <w:rFonts w:ascii="宋体" w:hAnsi="宋体" w:cs="宋体" w:hint="eastAsia"/>
        </w:rPr>
        <w:t>▆</w:t>
      </w:r>
      <w:r w:rsidRPr="0002629C">
        <w:rPr>
          <w:rStyle w:val="Heading3Char"/>
        </w:rPr>
        <w:t xml:space="preserve"> Standby</w:t>
      </w:r>
      <w:bookmarkEnd w:id="176"/>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Heading3"/>
      </w:pPr>
      <w:bookmarkStart w:id="177" w:name="_Toc476303439"/>
      <w:r w:rsidRPr="0002629C">
        <w:rPr>
          <w:rFonts w:ascii="宋体" w:hAnsi="宋体" w:cs="宋体" w:hint="eastAsia"/>
        </w:rPr>
        <w:t>▆</w:t>
      </w:r>
      <w:r w:rsidRPr="0002629C">
        <w:t xml:space="preserve"> Wakeup</w:t>
      </w:r>
      <w:bookmarkEnd w:id="177"/>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Heading2"/>
      </w:pPr>
      <w:bookmarkStart w:id="178" w:name="_Toc476303440"/>
      <w:r>
        <w:rPr>
          <w:rFonts w:hint="eastAsia"/>
        </w:rPr>
        <w:t>参考资料</w:t>
      </w:r>
      <w:bookmarkEnd w:id="178"/>
    </w:p>
    <w:p w:rsidR="00593BC7" w:rsidRDefault="00593BC7" w:rsidP="00832A15">
      <w:hyperlink r:id="rId132" w:history="1">
        <w:r w:rsidRPr="006D179B">
          <w:rPr>
            <w:rStyle w:val="Hyperlink"/>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Pr="00605368" w:rsidRDefault="00593BC7" w:rsidP="00605368">
      <w:pPr>
        <w:pStyle w:val="Heading1"/>
      </w:pPr>
      <w:bookmarkStart w:id="179" w:name="_Toc476303441"/>
      <w:r w:rsidRPr="00605368">
        <w:t>linux</w:t>
      </w:r>
      <w:r w:rsidRPr="00605368">
        <w:rPr>
          <w:rFonts w:hint="eastAsia"/>
        </w:rPr>
        <w:t>内核中的</w:t>
      </w:r>
      <w:r w:rsidRPr="00605368">
        <w:t>GPIO</w:t>
      </w:r>
      <w:r w:rsidRPr="00605368">
        <w:rPr>
          <w:rFonts w:hint="eastAsia"/>
        </w:rPr>
        <w:t>系统</w:t>
      </w:r>
      <w:bookmarkEnd w:id="179"/>
    </w:p>
    <w:p w:rsidR="00593BC7" w:rsidRDefault="00593BC7" w:rsidP="00585DF9">
      <w:pPr>
        <w:pStyle w:val="Heading1"/>
      </w:pPr>
      <w:hyperlink r:id="rId133" w:history="1">
        <w:r w:rsidRPr="00585DF9">
          <w:rPr>
            <w:rFonts w:hint="eastAsia"/>
          </w:rPr>
          <w:t>自旋锁和互斥锁区别</w:t>
        </w:r>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Heading2"/>
      </w:pPr>
      <w:r w:rsidRPr="001F25BB">
        <w:rPr>
          <w:rFonts w:hint="eastAsia"/>
        </w:rPr>
        <w:t>自旋锁</w:t>
      </w:r>
      <w:r w:rsidRPr="001F25BB">
        <w:t>(Spin 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Heading2"/>
      </w:pPr>
      <w:r>
        <w:rPr>
          <w:rFonts w:hint="eastAsia"/>
        </w:rPr>
        <w:t>参考资料</w:t>
      </w:r>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593BC7" w:rsidP="004B26E6">
      <w:pPr>
        <w:pStyle w:val="Heading1"/>
      </w:pPr>
      <w:hyperlink r:id="rId134" w:history="1">
        <w:r w:rsidRPr="004B26E6">
          <w:t>kmalloc</w:t>
        </w:r>
        <w:r w:rsidRPr="004B26E6">
          <w:rPr>
            <w:rFonts w:hint="eastAsia"/>
          </w:rPr>
          <w:t>、</w:t>
        </w:r>
        <w:r w:rsidRPr="004B26E6">
          <w:t>vmalloc</w:t>
        </w:r>
        <w:r w:rsidRPr="004B26E6">
          <w:rPr>
            <w:rFonts w:hint="eastAsia"/>
          </w:rPr>
          <w:t>、</w:t>
        </w:r>
        <w:r w:rsidRPr="004B26E6">
          <w:t>malloc</w:t>
        </w:r>
        <w:r w:rsidRPr="004B26E6">
          <w:rPr>
            <w:rFonts w:hint="eastAsia"/>
          </w:rPr>
          <w:t>的区别</w:t>
        </w:r>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Heading2"/>
      </w:pPr>
      <w:r w:rsidRPr="001966B4">
        <w:t>kmalloc</w:t>
      </w:r>
      <w:r w:rsidRPr="001966B4">
        <w:rPr>
          <w:rFonts w:hint="eastAsia"/>
        </w:rPr>
        <w:t>函数详解</w:t>
      </w:r>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5" w:tgtFrame="_blank" w:tooltip="Linux知识库" w:history="1">
        <w:r>
          <w:rPr>
            <w:rStyle w:val="Hyperlink"/>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Heading2"/>
      </w:pPr>
      <w:r w:rsidRPr="004E0A00">
        <w:t>kzalloc</w:t>
      </w:r>
      <w:r w:rsidRPr="004E0A00">
        <w:rPr>
          <w:rFonts w:hint="eastAsia"/>
        </w:rPr>
        <w:t>与</w:t>
      </w:r>
      <w:r w:rsidRPr="004E0A00">
        <w:t>kmalloc</w:t>
      </w:r>
      <w:r w:rsidRPr="004E0A00">
        <w:rPr>
          <w:rFonts w:hint="eastAsia"/>
        </w:rPr>
        <w:t>区别</w:t>
      </w:r>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Heading2"/>
      </w:pPr>
      <w:r>
        <w:rPr>
          <w:rFonts w:hint="eastAsia"/>
        </w:rPr>
        <w:t>参考资料</w:t>
      </w:r>
    </w:p>
    <w:p w:rsidR="00593BC7" w:rsidRDefault="00593BC7" w:rsidP="00B072E8">
      <w:hyperlink r:id="rId136" w:history="1">
        <w:r w:rsidRPr="00494B8F">
          <w:rPr>
            <w:rStyle w:val="Hyperlink"/>
          </w:rPr>
          <w:t>http://blog.csdn.net/macrossdzh/article/details/5958368</w:t>
        </w:r>
      </w:hyperlink>
    </w:p>
    <w:p w:rsidR="00593BC7" w:rsidRPr="005A6B81" w:rsidRDefault="00593BC7" w:rsidP="00B072E8">
      <w:r w:rsidRPr="005A6B81">
        <w:t>http://blog.csdn.net/xujianqun/article/details/6715243</w:t>
      </w:r>
    </w:p>
    <w:sectPr w:rsidR="00593BC7" w:rsidRPr="005A6B81" w:rsidSect="00B0498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BC7" w:rsidRDefault="00593BC7" w:rsidP="004E2D57">
      <w:pPr>
        <w:spacing w:before="0" w:after="0"/>
      </w:pPr>
      <w:r>
        <w:separator/>
      </w:r>
    </w:p>
  </w:endnote>
  <w:endnote w:type="continuationSeparator" w:id="0">
    <w:p w:rsidR="00593BC7" w:rsidRDefault="00593BC7" w:rsidP="004E2D57">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BC7" w:rsidRDefault="00593BC7" w:rsidP="004E2D57">
      <w:pPr>
        <w:spacing w:before="0" w:after="0"/>
      </w:pPr>
      <w:r>
        <w:separator/>
      </w:r>
    </w:p>
  </w:footnote>
  <w:footnote w:type="continuationSeparator" w:id="0">
    <w:p w:rsidR="00593BC7" w:rsidRDefault="00593BC7" w:rsidP="004E2D57">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25">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2"/>
  </w:num>
  <w:num w:numId="2">
    <w:abstractNumId w:val="19"/>
  </w:num>
  <w:num w:numId="3">
    <w:abstractNumId w:val="26"/>
  </w:num>
  <w:num w:numId="4">
    <w:abstractNumId w:val="25"/>
  </w:num>
  <w:num w:numId="5">
    <w:abstractNumId w:val="3"/>
  </w:num>
  <w:num w:numId="6">
    <w:abstractNumId w:val="4"/>
  </w:num>
  <w:num w:numId="7">
    <w:abstractNumId w:val="5"/>
  </w:num>
  <w:num w:numId="8">
    <w:abstractNumId w:val="18"/>
  </w:num>
  <w:num w:numId="9">
    <w:abstractNumId w:val="10"/>
  </w:num>
  <w:num w:numId="10">
    <w:abstractNumId w:val="21"/>
  </w:num>
  <w:num w:numId="11">
    <w:abstractNumId w:val="20"/>
  </w:num>
  <w:num w:numId="12">
    <w:abstractNumId w:val="33"/>
  </w:num>
  <w:num w:numId="13">
    <w:abstractNumId w:val="34"/>
  </w:num>
  <w:num w:numId="14">
    <w:abstractNumId w:val="35"/>
  </w:num>
  <w:num w:numId="15">
    <w:abstractNumId w:val="1"/>
  </w:num>
  <w:num w:numId="16">
    <w:abstractNumId w:val="17"/>
  </w:num>
  <w:num w:numId="17">
    <w:abstractNumId w:val="0"/>
  </w:num>
  <w:num w:numId="18">
    <w:abstractNumId w:val="6"/>
  </w:num>
  <w:num w:numId="19">
    <w:abstractNumId w:val="37"/>
  </w:num>
  <w:num w:numId="20">
    <w:abstractNumId w:val="27"/>
  </w:num>
  <w:num w:numId="21">
    <w:abstractNumId w:val="8"/>
  </w:num>
  <w:num w:numId="22">
    <w:abstractNumId w:val="13"/>
  </w:num>
  <w:num w:numId="23">
    <w:abstractNumId w:val="36"/>
  </w:num>
  <w:num w:numId="24">
    <w:abstractNumId w:val="16"/>
  </w:num>
  <w:num w:numId="25">
    <w:abstractNumId w:val="31"/>
  </w:num>
  <w:num w:numId="26">
    <w:abstractNumId w:val="2"/>
  </w:num>
  <w:num w:numId="27">
    <w:abstractNumId w:val="23"/>
  </w:num>
  <w:num w:numId="28">
    <w:abstractNumId w:val="30"/>
  </w:num>
  <w:num w:numId="29">
    <w:abstractNumId w:val="9"/>
  </w:num>
  <w:num w:numId="30">
    <w:abstractNumId w:val="28"/>
  </w:num>
  <w:num w:numId="31">
    <w:abstractNumId w:val="29"/>
  </w:num>
  <w:num w:numId="32">
    <w:abstractNumId w:val="14"/>
  </w:num>
  <w:num w:numId="33">
    <w:abstractNumId w:val="7"/>
  </w:num>
  <w:num w:numId="34">
    <w:abstractNumId w:val="11"/>
  </w:num>
  <w:num w:numId="35">
    <w:abstractNumId w:val="32"/>
  </w:num>
  <w:num w:numId="36">
    <w:abstractNumId w:val="22"/>
  </w:num>
  <w:num w:numId="37">
    <w:abstractNumId w:val="15"/>
  </w:num>
  <w:num w:numId="38">
    <w:abstractNumId w:val="24"/>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6ABF"/>
    <w:rsid w:val="003972F7"/>
    <w:rsid w:val="003975F0"/>
    <w:rsid w:val="00397DEC"/>
    <w:rsid w:val="003A166D"/>
    <w:rsid w:val="003A2A2E"/>
    <w:rsid w:val="003B33A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69A7"/>
    <w:rsid w:val="00710BC5"/>
    <w:rsid w:val="00712D68"/>
    <w:rsid w:val="007137B7"/>
    <w:rsid w:val="00713D1D"/>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50D3"/>
    <w:rsid w:val="00877AEE"/>
    <w:rsid w:val="00884024"/>
    <w:rsid w:val="008853C2"/>
    <w:rsid w:val="00886D1A"/>
    <w:rsid w:val="008908C2"/>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76609"/>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40CF7"/>
    <w:rsid w:val="00A515B2"/>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5F3D"/>
    <w:rsid w:val="00A86027"/>
    <w:rsid w:val="00A860DB"/>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0FF"/>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8545F"/>
    <w:rsid w:val="00B9143D"/>
    <w:rsid w:val="00B94BDA"/>
    <w:rsid w:val="00B959B1"/>
    <w:rsid w:val="00BA0A77"/>
    <w:rsid w:val="00BA3E60"/>
    <w:rsid w:val="00BA419C"/>
    <w:rsid w:val="00BA48A2"/>
    <w:rsid w:val="00BA51F0"/>
    <w:rsid w:val="00BA620E"/>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6DE"/>
    <w:rsid w:val="00C3115B"/>
    <w:rsid w:val="00C32710"/>
    <w:rsid w:val="00C32AA9"/>
    <w:rsid w:val="00C402F9"/>
    <w:rsid w:val="00C4301F"/>
    <w:rsid w:val="00C45719"/>
    <w:rsid w:val="00C45BF6"/>
    <w:rsid w:val="00C47F30"/>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568B"/>
    <w:rsid w:val="00E5606E"/>
    <w:rsid w:val="00E57419"/>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5084"/>
    <w:rsid w:val="00F36AED"/>
    <w:rsid w:val="00F4032F"/>
    <w:rsid w:val="00F4511F"/>
    <w:rsid w:val="00F52E3B"/>
    <w:rsid w:val="00F576E2"/>
    <w:rsid w:val="00F621A1"/>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1E45"/>
    <w:rsid w:val="00FF3700"/>
    <w:rsid w:val="00FF7084"/>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9143D"/>
    <w:pPr>
      <w:widowControl w:val="0"/>
      <w:spacing w:before="120" w:after="120"/>
      <w:jc w:val="both"/>
    </w:pPr>
  </w:style>
  <w:style w:type="paragraph" w:styleId="Heading1">
    <w:name w:val="heading 1"/>
    <w:basedOn w:val="Normal"/>
    <w:next w:val="Normal"/>
    <w:link w:val="Heading1Char"/>
    <w:uiPriority w:val="99"/>
    <w:qFormat/>
    <w:rsid w:val="00480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480398"/>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9"/>
    <w:qFormat/>
    <w:rsid w:val="0048039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4150B7"/>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link w:val="Heading5Char"/>
    <w:uiPriority w:val="99"/>
    <w:qFormat/>
    <w:rsid w:val="00BA48A2"/>
    <w:pPr>
      <w:keepNext/>
      <w:keepLines/>
      <w:spacing w:before="280" w:after="290" w:line="376" w:lineRule="auto"/>
      <w:outlineLvl w:val="4"/>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0398"/>
    <w:rPr>
      <w:rFonts w:cs="Times New Roman"/>
      <w:b/>
      <w:bCs/>
      <w:kern w:val="44"/>
      <w:sz w:val="44"/>
      <w:szCs w:val="44"/>
    </w:rPr>
  </w:style>
  <w:style w:type="character" w:customStyle="1" w:styleId="Heading2Char">
    <w:name w:val="Heading 2 Char"/>
    <w:basedOn w:val="DefaultParagraphFont"/>
    <w:link w:val="Heading2"/>
    <w:uiPriority w:val="99"/>
    <w:locked/>
    <w:rsid w:val="00480398"/>
    <w:rPr>
      <w:rFonts w:ascii="Cambria" w:eastAsia="宋体" w:hAnsi="Cambria" w:cs="Times New Roman"/>
      <w:b/>
      <w:bCs/>
      <w:sz w:val="32"/>
      <w:szCs w:val="32"/>
    </w:rPr>
  </w:style>
  <w:style w:type="character" w:customStyle="1" w:styleId="Heading3Char">
    <w:name w:val="Heading 3 Char"/>
    <w:basedOn w:val="DefaultParagraphFont"/>
    <w:link w:val="Heading3"/>
    <w:uiPriority w:val="99"/>
    <w:locked/>
    <w:rsid w:val="00480398"/>
    <w:rPr>
      <w:rFonts w:cs="Times New Roman"/>
      <w:b/>
      <w:bCs/>
      <w:sz w:val="32"/>
      <w:szCs w:val="32"/>
    </w:rPr>
  </w:style>
  <w:style w:type="character" w:customStyle="1" w:styleId="Heading4Char">
    <w:name w:val="Heading 4 Char"/>
    <w:basedOn w:val="DefaultParagraphFont"/>
    <w:link w:val="Heading4"/>
    <w:uiPriority w:val="99"/>
    <w:locked/>
    <w:rsid w:val="004150B7"/>
    <w:rPr>
      <w:rFonts w:ascii="Cambria" w:eastAsia="宋体" w:hAnsi="Cambria" w:cs="Times New Roman"/>
      <w:b/>
      <w:bCs/>
      <w:sz w:val="28"/>
      <w:szCs w:val="28"/>
    </w:rPr>
  </w:style>
  <w:style w:type="character" w:customStyle="1" w:styleId="Heading5Char">
    <w:name w:val="Heading 5 Char"/>
    <w:basedOn w:val="DefaultParagraphFont"/>
    <w:link w:val="Heading5"/>
    <w:uiPriority w:val="99"/>
    <w:locked/>
    <w:rsid w:val="00BA48A2"/>
    <w:rPr>
      <w:rFonts w:cs="Times New Roman"/>
      <w:b/>
      <w:bCs/>
      <w:sz w:val="28"/>
      <w:szCs w:val="28"/>
    </w:rPr>
  </w:style>
  <w:style w:type="paragraph" w:styleId="Title">
    <w:name w:val="Title"/>
    <w:basedOn w:val="Normal"/>
    <w:next w:val="Normal"/>
    <w:link w:val="TitleChar"/>
    <w:uiPriority w:val="99"/>
    <w:qFormat/>
    <w:rsid w:val="00480398"/>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99"/>
    <w:locked/>
    <w:rsid w:val="00480398"/>
    <w:rPr>
      <w:rFonts w:ascii="Cambria" w:eastAsia="宋体" w:hAnsi="Cambria" w:cs="Times New Roman"/>
      <w:b/>
      <w:bCs/>
      <w:sz w:val="32"/>
      <w:szCs w:val="32"/>
    </w:rPr>
  </w:style>
  <w:style w:type="paragraph" w:styleId="Subtitle">
    <w:name w:val="Subtitle"/>
    <w:basedOn w:val="Normal"/>
    <w:next w:val="Normal"/>
    <w:link w:val="SubtitleChar"/>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99"/>
    <w:locked/>
    <w:rsid w:val="00480398"/>
    <w:rPr>
      <w:rFonts w:ascii="Cambria" w:eastAsia="宋体" w:hAnsi="Cambria" w:cs="Times New Roman"/>
      <w:b/>
      <w:bCs/>
      <w:kern w:val="28"/>
      <w:sz w:val="32"/>
      <w:szCs w:val="32"/>
    </w:rPr>
  </w:style>
  <w:style w:type="character" w:styleId="Strong">
    <w:name w:val="Strong"/>
    <w:basedOn w:val="DefaultParagraphFont"/>
    <w:uiPriority w:val="99"/>
    <w:qFormat/>
    <w:rsid w:val="00B9143D"/>
    <w:rPr>
      <w:rFonts w:cs="Times New Roman"/>
      <w:b/>
      <w:bCs/>
    </w:rPr>
  </w:style>
  <w:style w:type="paragraph" w:styleId="BalloonText">
    <w:name w:val="Balloon Text"/>
    <w:basedOn w:val="Normal"/>
    <w:link w:val="BalloonTextChar"/>
    <w:uiPriority w:val="99"/>
    <w:semiHidden/>
    <w:rsid w:val="00D863B8"/>
    <w:pPr>
      <w:spacing w:before="0" w:after="0"/>
    </w:pPr>
    <w:rPr>
      <w:sz w:val="18"/>
      <w:szCs w:val="18"/>
    </w:rPr>
  </w:style>
  <w:style w:type="character" w:customStyle="1" w:styleId="BalloonTextChar">
    <w:name w:val="Balloon Text Char"/>
    <w:basedOn w:val="DefaultParagraphFont"/>
    <w:link w:val="BalloonText"/>
    <w:uiPriority w:val="99"/>
    <w:semiHidden/>
    <w:locked/>
    <w:rsid w:val="00D863B8"/>
    <w:rPr>
      <w:rFonts w:cs="Times New Roman"/>
      <w:sz w:val="18"/>
      <w:szCs w:val="18"/>
    </w:rPr>
  </w:style>
  <w:style w:type="paragraph" w:styleId="NormalWeb">
    <w:name w:val="Normal (Web)"/>
    <w:basedOn w:val="Normal"/>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basedOn w:val="DefaultParagraphFont"/>
    <w:uiPriority w:val="99"/>
    <w:rsid w:val="004C0519"/>
    <w:rPr>
      <w:rFonts w:cs="Times New Roman"/>
    </w:rPr>
  </w:style>
  <w:style w:type="character" w:styleId="Emphasis">
    <w:name w:val="Emphasis"/>
    <w:basedOn w:val="DefaultParagraphFont"/>
    <w:uiPriority w:val="99"/>
    <w:qFormat/>
    <w:rsid w:val="00BC36E2"/>
    <w:rPr>
      <w:rFonts w:cs="Times New Roman"/>
      <w:i/>
      <w:iCs/>
    </w:rPr>
  </w:style>
  <w:style w:type="character" w:styleId="Hyperlink">
    <w:name w:val="Hyperlink"/>
    <w:basedOn w:val="DefaultParagraphFont"/>
    <w:uiPriority w:val="99"/>
    <w:rsid w:val="00BC36E2"/>
    <w:rPr>
      <w:rFonts w:cs="Times New Roman"/>
      <w:color w:val="0000FF"/>
      <w:u w:val="single"/>
    </w:rPr>
  </w:style>
  <w:style w:type="character" w:customStyle="1" w:styleId="apple-converted-space">
    <w:name w:val="apple-converted-space"/>
    <w:basedOn w:val="DefaultParagraphFont"/>
    <w:uiPriority w:val="99"/>
    <w:rsid w:val="00D2534D"/>
    <w:rPr>
      <w:rFonts w:cs="Times New Roman"/>
    </w:rPr>
  </w:style>
  <w:style w:type="paragraph" w:styleId="Header">
    <w:name w:val="header"/>
    <w:basedOn w:val="Normal"/>
    <w:link w:val="HeaderChar"/>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4E2D57"/>
    <w:rPr>
      <w:rFonts w:cs="Times New Roman"/>
      <w:sz w:val="18"/>
      <w:szCs w:val="18"/>
    </w:rPr>
  </w:style>
  <w:style w:type="paragraph" w:styleId="Footer">
    <w:name w:val="footer"/>
    <w:basedOn w:val="Normal"/>
    <w:link w:val="FooterChar"/>
    <w:uiPriority w:val="99"/>
    <w:rsid w:val="004E2D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4E2D57"/>
    <w:rPr>
      <w:rFonts w:cs="Times New Roman"/>
      <w:sz w:val="18"/>
      <w:szCs w:val="18"/>
    </w:rPr>
  </w:style>
  <w:style w:type="paragraph" w:styleId="ListParagraph">
    <w:name w:val="List Paragraph"/>
    <w:basedOn w:val="Normal"/>
    <w:uiPriority w:val="99"/>
    <w:qFormat/>
    <w:rsid w:val="005F3367"/>
    <w:pPr>
      <w:ind w:firstLineChars="200" w:firstLine="420"/>
    </w:pPr>
  </w:style>
  <w:style w:type="paragraph" w:styleId="HTMLPreformatted">
    <w:name w:val="HTML Preformatted"/>
    <w:basedOn w:val="Normal"/>
    <w:link w:val="HTMLPreformatted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locked/>
    <w:rsid w:val="00041CC3"/>
    <w:rPr>
      <w:rFonts w:ascii="宋体" w:eastAsia="宋体" w:hAnsi="宋体" w:cs="宋体"/>
      <w:kern w:val="0"/>
      <w:sz w:val="24"/>
      <w:szCs w:val="24"/>
    </w:rPr>
  </w:style>
  <w:style w:type="paragraph" w:styleId="TOCHeading">
    <w:name w:val="TOC Heading"/>
    <w:basedOn w:val="Heading1"/>
    <w:next w:val="Normal"/>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99"/>
    <w:rsid w:val="00BA48A2"/>
  </w:style>
  <w:style w:type="paragraph" w:styleId="TOC2">
    <w:name w:val="toc 2"/>
    <w:basedOn w:val="Normal"/>
    <w:next w:val="Normal"/>
    <w:autoRedefine/>
    <w:uiPriority w:val="99"/>
    <w:rsid w:val="00BA48A2"/>
    <w:pPr>
      <w:ind w:leftChars="200" w:left="420"/>
    </w:pPr>
  </w:style>
  <w:style w:type="paragraph" w:styleId="NoSpacing">
    <w:name w:val="No Spacing"/>
    <w:uiPriority w:val="99"/>
    <w:qFormat/>
    <w:rsid w:val="00A06189"/>
    <w:pPr>
      <w:widowControl w:val="0"/>
      <w:jc w:val="both"/>
    </w:pPr>
  </w:style>
  <w:style w:type="paragraph" w:styleId="TOC3">
    <w:name w:val="toc 3"/>
    <w:basedOn w:val="Normal"/>
    <w:next w:val="Normal"/>
    <w:autoRedefine/>
    <w:uiPriority w:val="99"/>
    <w:rsid w:val="001F32D8"/>
    <w:pPr>
      <w:ind w:leftChars="400" w:left="840"/>
    </w:pPr>
  </w:style>
  <w:style w:type="character" w:customStyle="1" w:styleId="hljs-type">
    <w:name w:val="hljs-type"/>
    <w:basedOn w:val="DefaultParagraphFont"/>
    <w:uiPriority w:val="99"/>
    <w:rsid w:val="004D7064"/>
    <w:rPr>
      <w:rFonts w:cs="Times New Roman"/>
    </w:rPr>
  </w:style>
  <w:style w:type="character" w:customStyle="1" w:styleId="hljs-builtin">
    <w:name w:val="hljs-built_in"/>
    <w:basedOn w:val="DefaultParagraphFont"/>
    <w:uiPriority w:val="99"/>
    <w:rsid w:val="004D7064"/>
    <w:rPr>
      <w:rFonts w:cs="Times New Roman"/>
    </w:rPr>
  </w:style>
  <w:style w:type="character" w:customStyle="1" w:styleId="hljs-keyword">
    <w:name w:val="hljs-keyword"/>
    <w:basedOn w:val="DefaultParagraphFont"/>
    <w:uiPriority w:val="99"/>
    <w:rsid w:val="004D7064"/>
    <w:rPr>
      <w:rFonts w:cs="Times New Roman"/>
    </w:rPr>
  </w:style>
  <w:style w:type="character" w:customStyle="1" w:styleId="hljs-number">
    <w:name w:val="hljs-number"/>
    <w:basedOn w:val="DefaultParagraphFont"/>
    <w:uiPriority w:val="99"/>
    <w:rsid w:val="004D7064"/>
    <w:rPr>
      <w:rFonts w:cs="Times New Roman"/>
    </w:rPr>
  </w:style>
  <w:style w:type="character" w:customStyle="1" w:styleId="hljs-comment">
    <w:name w:val="hljs-comment"/>
    <w:basedOn w:val="DefaultParagraphFont"/>
    <w:uiPriority w:val="99"/>
    <w:rsid w:val="00CC223E"/>
    <w:rPr>
      <w:rFonts w:cs="Times New Roman"/>
    </w:rPr>
  </w:style>
  <w:style w:type="character" w:customStyle="1" w:styleId="hljs-meta">
    <w:name w:val="hljs-meta"/>
    <w:basedOn w:val="DefaultParagraphFont"/>
    <w:uiPriority w:val="99"/>
    <w:rsid w:val="00CC223E"/>
    <w:rPr>
      <w:rFonts w:cs="Times New Roman"/>
    </w:rPr>
  </w:style>
  <w:style w:type="character" w:customStyle="1" w:styleId="hljs-meta-keyword">
    <w:name w:val="hljs-meta-keyword"/>
    <w:basedOn w:val="DefaultParagraphFont"/>
    <w:uiPriority w:val="99"/>
    <w:rsid w:val="00CC223E"/>
    <w:rPr>
      <w:rFonts w:cs="Times New Roman"/>
    </w:rPr>
  </w:style>
  <w:style w:type="character" w:customStyle="1" w:styleId="keyword">
    <w:name w:val="keyword"/>
    <w:basedOn w:val="DefaultParagraphFont"/>
    <w:uiPriority w:val="99"/>
    <w:rsid w:val="00D5757B"/>
    <w:rPr>
      <w:rFonts w:cs="Times New Roman"/>
    </w:rPr>
  </w:style>
  <w:style w:type="character" w:customStyle="1" w:styleId="datatypes">
    <w:name w:val="datatypes"/>
    <w:basedOn w:val="DefaultParagraphFont"/>
    <w:uiPriority w:val="99"/>
    <w:rsid w:val="00D5757B"/>
    <w:rPr>
      <w:rFonts w:cs="Times New Roman"/>
    </w:rPr>
  </w:style>
  <w:style w:type="character" w:customStyle="1" w:styleId="comment">
    <w:name w:val="comment"/>
    <w:basedOn w:val="DefaultParagraphFont"/>
    <w:uiPriority w:val="99"/>
    <w:rsid w:val="00D5757B"/>
    <w:rPr>
      <w:rFonts w:cs="Times New Roman"/>
    </w:rPr>
  </w:style>
  <w:style w:type="character" w:styleId="HTMLCode">
    <w:name w:val="HTML Code"/>
    <w:basedOn w:val="DefaultParagraphFont"/>
    <w:uiPriority w:val="99"/>
    <w:semiHidden/>
    <w:rsid w:val="00740752"/>
    <w:rPr>
      <w:rFonts w:ascii="宋体" w:eastAsia="宋体" w:hAnsi="宋体" w:cs="宋体"/>
      <w:sz w:val="24"/>
      <w:szCs w:val="24"/>
    </w:rPr>
  </w:style>
  <w:style w:type="character" w:customStyle="1" w:styleId="pln">
    <w:name w:val="pln"/>
    <w:basedOn w:val="DefaultParagraphFont"/>
    <w:uiPriority w:val="99"/>
    <w:rsid w:val="00740752"/>
    <w:rPr>
      <w:rFonts w:cs="Times New Roman"/>
    </w:rPr>
  </w:style>
  <w:style w:type="character" w:customStyle="1" w:styleId="pun">
    <w:name w:val="pun"/>
    <w:basedOn w:val="DefaultParagraphFont"/>
    <w:uiPriority w:val="99"/>
    <w:rsid w:val="00740752"/>
    <w:rPr>
      <w:rFonts w:cs="Times New Roman"/>
    </w:rPr>
  </w:style>
  <w:style w:type="character" w:customStyle="1" w:styleId="str">
    <w:name w:val="str"/>
    <w:basedOn w:val="DefaultParagraphFont"/>
    <w:uiPriority w:val="99"/>
    <w:rsid w:val="00740752"/>
    <w:rPr>
      <w:rFonts w:cs="Times New Roman"/>
    </w:rPr>
  </w:style>
  <w:style w:type="character" w:customStyle="1" w:styleId="lit">
    <w:name w:val="lit"/>
    <w:basedOn w:val="DefaultParagraphFont"/>
    <w:uiPriority w:val="99"/>
    <w:rsid w:val="00740752"/>
    <w:rPr>
      <w:rFonts w:cs="Times New Roman"/>
    </w:rPr>
  </w:style>
  <w:style w:type="paragraph" w:customStyle="1" w:styleId="note">
    <w:name w:val="note"/>
    <w:basedOn w:val="Normal"/>
    <w:uiPriority w:val="99"/>
    <w:rsid w:val="00740752"/>
    <w:pPr>
      <w:widowControl/>
      <w:spacing w:before="100" w:beforeAutospacing="1" w:after="100" w:afterAutospacing="1"/>
      <w:jc w:val="left"/>
    </w:pPr>
    <w:rPr>
      <w:rFonts w:ascii="宋体" w:hAnsi="宋体" w:cs="宋体"/>
      <w:kern w:val="0"/>
      <w:sz w:val="24"/>
      <w:szCs w:val="24"/>
    </w:rPr>
  </w:style>
  <w:style w:type="paragraph" w:styleId="TOC4">
    <w:name w:val="toc 4"/>
    <w:basedOn w:val="Normal"/>
    <w:next w:val="Normal"/>
    <w:autoRedefine/>
    <w:uiPriority w:val="99"/>
    <w:rsid w:val="00C12780"/>
    <w:pPr>
      <w:spacing w:before="0" w:after="0"/>
      <w:ind w:leftChars="600" w:left="1260"/>
    </w:pPr>
  </w:style>
  <w:style w:type="paragraph" w:styleId="TOC5">
    <w:name w:val="toc 5"/>
    <w:basedOn w:val="Normal"/>
    <w:next w:val="Normal"/>
    <w:autoRedefine/>
    <w:uiPriority w:val="99"/>
    <w:rsid w:val="00C12780"/>
    <w:pPr>
      <w:spacing w:before="0" w:after="0"/>
      <w:ind w:leftChars="800" w:left="1680"/>
    </w:pPr>
  </w:style>
  <w:style w:type="paragraph" w:styleId="TOC6">
    <w:name w:val="toc 6"/>
    <w:basedOn w:val="Normal"/>
    <w:next w:val="Normal"/>
    <w:autoRedefine/>
    <w:uiPriority w:val="99"/>
    <w:rsid w:val="00C12780"/>
    <w:pPr>
      <w:spacing w:before="0" w:after="0"/>
      <w:ind w:leftChars="1000" w:left="2100"/>
    </w:pPr>
  </w:style>
  <w:style w:type="paragraph" w:styleId="TOC7">
    <w:name w:val="toc 7"/>
    <w:basedOn w:val="Normal"/>
    <w:next w:val="Normal"/>
    <w:autoRedefine/>
    <w:uiPriority w:val="99"/>
    <w:rsid w:val="00C12780"/>
    <w:pPr>
      <w:spacing w:before="0" w:after="0"/>
      <w:ind w:leftChars="1200" w:left="2520"/>
    </w:pPr>
  </w:style>
  <w:style w:type="paragraph" w:styleId="TOC8">
    <w:name w:val="toc 8"/>
    <w:basedOn w:val="Normal"/>
    <w:next w:val="Normal"/>
    <w:autoRedefine/>
    <w:uiPriority w:val="99"/>
    <w:rsid w:val="00C12780"/>
    <w:pPr>
      <w:spacing w:before="0" w:after="0"/>
      <w:ind w:leftChars="1400" w:left="2940"/>
    </w:pPr>
  </w:style>
  <w:style w:type="paragraph" w:styleId="TOC9">
    <w:name w:val="toc 9"/>
    <w:basedOn w:val="Normal"/>
    <w:next w:val="Normal"/>
    <w:autoRedefine/>
    <w:uiPriority w:val="99"/>
    <w:rsid w:val="00C12780"/>
    <w:pPr>
      <w:spacing w:before="0" w:after="0"/>
      <w:ind w:leftChars="1600" w:left="3360"/>
    </w:pPr>
  </w:style>
  <w:style w:type="character" w:styleId="FollowedHyperlink">
    <w:name w:val="FollowedHyperlink"/>
    <w:basedOn w:val="DefaultParagraphFont"/>
    <w:uiPriority w:val="99"/>
    <w:semiHidden/>
    <w:rsid w:val="00C738F9"/>
    <w:rPr>
      <w:rFonts w:cs="Times New Roman"/>
      <w:color w:val="800080"/>
      <w:u w:val="single"/>
    </w:rPr>
  </w:style>
  <w:style w:type="paragraph" w:customStyle="1" w:styleId="headline-1">
    <w:name w:val="headline-1"/>
    <w:basedOn w:val="Normal"/>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basedOn w:val="DefaultParagraphFont"/>
    <w:uiPriority w:val="99"/>
    <w:rsid w:val="00440DF9"/>
    <w:rPr>
      <w:rFonts w:cs="Times New Roman"/>
    </w:rPr>
  </w:style>
  <w:style w:type="character" w:customStyle="1" w:styleId="string">
    <w:name w:val="string"/>
    <w:basedOn w:val="DefaultParagraphFont"/>
    <w:uiPriority w:val="99"/>
    <w:rsid w:val="00440DF9"/>
    <w:rPr>
      <w:rFonts w:cs="Times New Roman"/>
    </w:rPr>
  </w:style>
  <w:style w:type="character" w:customStyle="1" w:styleId="tcnt">
    <w:name w:val="tcnt"/>
    <w:basedOn w:val="DefaultParagraphFont"/>
    <w:uiPriority w:val="99"/>
    <w:rsid w:val="00431757"/>
    <w:rPr>
      <w:rFonts w:cs="Times New Roman"/>
    </w:rPr>
  </w:style>
  <w:style w:type="character" w:customStyle="1" w:styleId="1">
    <w:name w:val="标题1"/>
    <w:basedOn w:val="DefaultParagraphFont"/>
    <w:uiPriority w:val="99"/>
    <w:rsid w:val="0063366B"/>
    <w:rPr>
      <w:rFonts w:cs="Times New Roman"/>
    </w:rPr>
  </w:style>
  <w:style w:type="character" w:customStyle="1" w:styleId="number">
    <w:name w:val="number"/>
    <w:basedOn w:val="DefaultParagraphFont"/>
    <w:uiPriority w:val="99"/>
    <w:rsid w:val="000F2384"/>
    <w:rPr>
      <w:rFonts w:cs="Times New Roman"/>
    </w:rPr>
  </w:style>
  <w:style w:type="character" w:customStyle="1" w:styleId="tracking-ad">
    <w:name w:val="tracking-ad"/>
    <w:basedOn w:val="DefaultParagraphFont"/>
    <w:uiPriority w:val="99"/>
    <w:rsid w:val="000F2384"/>
    <w:rPr>
      <w:rFonts w:cs="Times New Roman"/>
    </w:rPr>
  </w:style>
  <w:style w:type="character" w:customStyle="1" w:styleId="attribute">
    <w:name w:val="attribute"/>
    <w:basedOn w:val="DefaultParagraphFont"/>
    <w:uiPriority w:val="99"/>
    <w:rsid w:val="00A21985"/>
    <w:rPr>
      <w:rFonts w:cs="Times New Roman"/>
    </w:rPr>
  </w:style>
  <w:style w:type="character" w:customStyle="1" w:styleId="attribute-value">
    <w:name w:val="attribute-value"/>
    <w:basedOn w:val="DefaultParagraphFont"/>
    <w:uiPriority w:val="99"/>
    <w:rsid w:val="00A21985"/>
    <w:rPr>
      <w:rFonts w:cs="Times New Roman"/>
    </w:rPr>
  </w:style>
  <w:style w:type="character" w:customStyle="1" w:styleId="tag">
    <w:name w:val="tag"/>
    <w:basedOn w:val="DefaultParagraphFont"/>
    <w:uiPriority w:val="99"/>
    <w:rsid w:val="00A21985"/>
    <w:rPr>
      <w:rFonts w:cs="Times New Roman"/>
    </w:rPr>
  </w:style>
  <w:style w:type="character" w:customStyle="1" w:styleId="tag-name">
    <w:name w:val="tag-name"/>
    <w:basedOn w:val="DefaultParagraphFont"/>
    <w:uiPriority w:val="99"/>
    <w:rsid w:val="00A21985"/>
    <w:rPr>
      <w:rFonts w:cs="Times New Roman"/>
    </w:rPr>
  </w:style>
</w:styles>
</file>

<file path=word/webSettings.xml><?xml version="1.0" encoding="utf-8"?>
<w:webSettings xmlns:r="http://schemas.openxmlformats.org/officeDocument/2006/relationships" xmlns:w="http://schemas.openxmlformats.org/wordprocessingml/2006/main">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www.kernel.org/doc/Documentation/firmware_class/README" TargetMode="Externa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hyperlink" Target="http://infocenter.arm.com/" TargetMode="External"/><Relationship Id="rId63" Type="http://schemas.openxmlformats.org/officeDocument/2006/relationships/hyperlink" Target="http://blog.sina.com.cn/s/blog_62ec291601010qgh.html" TargetMode="External"/><Relationship Id="rId68" Type="http://schemas.openxmlformats.org/officeDocument/2006/relationships/image" Target="media/image28.jpeg"/><Relationship Id="rId84" Type="http://schemas.openxmlformats.org/officeDocument/2006/relationships/hyperlink" Target="http://www.dzsc.com/stock/1/1-8V.html" TargetMode="External"/><Relationship Id="rId89" Type="http://schemas.openxmlformats.org/officeDocument/2006/relationships/image" Target="media/image36.png"/><Relationship Id="rId112" Type="http://schemas.openxmlformats.org/officeDocument/2006/relationships/hyperlink" Target="http://blog.csdn.net/skywalkzf/article/details/7479132" TargetMode="External"/><Relationship Id="rId133" Type="http://schemas.openxmlformats.org/officeDocument/2006/relationships/hyperlink" Target="http://blog.csdn.net/sunmenggmail/article/details/8105279" TargetMode="External"/><Relationship Id="rId138"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hyperlink" Target="http://blog.csdn.net/skywalkzf/article/details/7479132" TargetMode="External"/><Relationship Id="rId11" Type="http://schemas.openxmlformats.org/officeDocument/2006/relationships/hyperlink" Target="http://lxr.free-electrons.com/ident?i=release" TargetMode="External"/><Relationship Id="rId32" Type="http://schemas.openxmlformats.org/officeDocument/2006/relationships/hyperlink" Target="http://www.ibm.com/developerworks/cn/linux/l-initrd.html" TargetMode="External"/><Relationship Id="rId37" Type="http://schemas.openxmlformats.org/officeDocument/2006/relationships/hyperlink" Target="http://www.wowotech.net/device_model/platform_device.html" TargetMode="External"/><Relationship Id="rId53" Type="http://schemas.openxmlformats.org/officeDocument/2006/relationships/hyperlink" Target="http://lib.csdn.net/base/linux" TargetMode="External"/><Relationship Id="rId58" Type="http://schemas.openxmlformats.org/officeDocument/2006/relationships/hyperlink" Target="http://blog.csdn.net/hguisu/article/details/6122513" TargetMode="External"/><Relationship Id="rId74" Type="http://schemas.openxmlformats.org/officeDocument/2006/relationships/image" Target="media/image30.png"/><Relationship Id="rId79" Type="http://schemas.openxmlformats.org/officeDocument/2006/relationships/hyperlink" Target="http://www.cnblogs.com/Ray-chen/archive/2011/12/27/2303115.html" TargetMode="External"/><Relationship Id="rId102" Type="http://schemas.openxmlformats.org/officeDocument/2006/relationships/hyperlink" Target="http://www.cnblogs.com/lishixian/articles/2866998.html" TargetMode="External"/><Relationship Id="rId123" Type="http://schemas.openxmlformats.org/officeDocument/2006/relationships/hyperlink" Target="http://blog.csdn.net/cbk861110/article/details/40747139" TargetMode="External"/><Relationship Id="rId128" Type="http://schemas.openxmlformats.org/officeDocument/2006/relationships/hyperlink" Target="http://www.cnblogs.com/huxiao-tee/p/4660352.html" TargetMode="External"/><Relationship Id="rId5" Type="http://schemas.openxmlformats.org/officeDocument/2006/relationships/footnotes" Target="footnotes.xml"/><Relationship Id="rId90" Type="http://schemas.openxmlformats.org/officeDocument/2006/relationships/hyperlink" Target="http://www.dzsc.com/stock-ic/10000.html" TargetMode="External"/><Relationship Id="rId95" Type="http://schemas.openxmlformats.org/officeDocument/2006/relationships/hyperlink" Target="http://www.dzsc.com/stock-ic/FREESCALE.html" TargetMode="External"/><Relationship Id="rId14" Type="http://schemas.openxmlformats.org/officeDocument/2006/relationships/hyperlink" Target="http://www.wowotech.net/linux_kenrel/bus.html"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blog.csdn.net/miss_acha/article/details/50004717" TargetMode="External"/><Relationship Id="rId35" Type="http://schemas.openxmlformats.org/officeDocument/2006/relationships/hyperlink" Target="http://www.wowotech.net/device_model/platform_device.html" TargetMode="External"/><Relationship Id="rId43" Type="http://schemas.openxmlformats.org/officeDocument/2006/relationships/hyperlink" Target="http://lxr.free-electrons.com/ident?i=kthread_create_on_node" TargetMode="External"/><Relationship Id="rId48" Type="http://schemas.openxmlformats.org/officeDocument/2006/relationships/hyperlink" Target="http://infocenter.arm.com/" TargetMode="External"/><Relationship Id="rId56" Type="http://schemas.openxmlformats.org/officeDocument/2006/relationships/image" Target="media/image23.jpeg"/><Relationship Id="rId64" Type="http://schemas.openxmlformats.org/officeDocument/2006/relationships/hyperlink" Target="http://blog.chinaunix.net/uid-20788470-id-1841640.html" TargetMode="External"/><Relationship Id="rId69" Type="http://schemas.openxmlformats.org/officeDocument/2006/relationships/image" Target="media/image29.jpeg"/><Relationship Id="rId77" Type="http://schemas.openxmlformats.org/officeDocument/2006/relationships/image" Target="media/image33.png"/><Relationship Id="rId100" Type="http://schemas.openxmlformats.org/officeDocument/2006/relationships/image" Target="media/image38.jpeg"/><Relationship Id="rId105" Type="http://schemas.openxmlformats.org/officeDocument/2006/relationships/image" Target="media/image39.png"/><Relationship Id="rId113" Type="http://schemas.openxmlformats.org/officeDocument/2006/relationships/hyperlink" Target="http://blog.csdn.net/skywalkzf/article/details/7479132" TargetMode="External"/><Relationship Id="rId118" Type="http://schemas.openxmlformats.org/officeDocument/2006/relationships/hyperlink" Target="http://blog.chinaunix.net/uid-27177626-id-3585189.html" TargetMode="External"/><Relationship Id="rId126" Type="http://schemas.openxmlformats.org/officeDocument/2006/relationships/hyperlink" Target="http://bbs.chinaunix.net/thread-1940094-1-1.html" TargetMode="External"/><Relationship Id="rId134" Type="http://schemas.openxmlformats.org/officeDocument/2006/relationships/hyperlink" Target="http://blog.csdn.net/macrossdzh/article/details/5958368" TargetMode="External"/><Relationship Id="rId8" Type="http://schemas.openxmlformats.org/officeDocument/2006/relationships/image" Target="media/image2.png"/><Relationship Id="rId51" Type="http://schemas.openxmlformats.org/officeDocument/2006/relationships/hyperlink" Target="http://wenku.baidu.com/link?url=lPg26KHW_IUD6de7wxooapFMfzJNXAhuyRabcnj0WpmlT23LpGG5KRwEXIrUFqe8UfIqL1_i3CMUIZYxrNNsOmz1Dsvv_7-foXWH0ZwZIAa" TargetMode="External"/><Relationship Id="rId72" Type="http://schemas.openxmlformats.org/officeDocument/2006/relationships/hyperlink" Target="http://kernel.meizu.com/linux-workqueue.html" TargetMode="External"/><Relationship Id="rId80" Type="http://schemas.openxmlformats.org/officeDocument/2006/relationships/hyperlink" Target="http://www.ibm.com/developerworks/cn/linux/l-async/" TargetMode="External"/><Relationship Id="rId85" Type="http://schemas.openxmlformats.org/officeDocument/2006/relationships/hyperlink" Target="http://www.dzsc.com/product/file411.html" TargetMode="External"/><Relationship Id="rId93" Type="http://schemas.openxmlformats.org/officeDocument/2006/relationships/hyperlink" Target="http://www.dzsc.com/product/searchfile/856.html" TargetMode="External"/><Relationship Id="rId98" Type="http://schemas.openxmlformats.org/officeDocument/2006/relationships/image" Target="media/image37.jpeg"/><Relationship Id="rId121" Type="http://schemas.openxmlformats.org/officeDocument/2006/relationships/hyperlink" Target="http://bbs.csdn.net/topics/390616789/" TargetMode="External"/><Relationship Id="rId3" Type="http://schemas.openxmlformats.org/officeDocument/2006/relationships/settings" Target="settings.xml"/><Relationship Id="rId12" Type="http://schemas.openxmlformats.org/officeDocument/2006/relationships/hyperlink" Target="http://www.wowotech.net/linux_kenrel/device_and_driver.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bbs.chinaunix.net/thread-2046548-1-1.html" TargetMode="External"/><Relationship Id="rId38" Type="http://schemas.openxmlformats.org/officeDocument/2006/relationships/image" Target="media/image16.png"/><Relationship Id="rId46" Type="http://schemas.openxmlformats.org/officeDocument/2006/relationships/hyperlink" Target="http://infocenter.arm.com/help/topic/com.arm.doc.ddi0488g/DDI0488G_cortex_a57_mpcore_trm.pdf" TargetMode="External"/><Relationship Id="rId59" Type="http://schemas.openxmlformats.org/officeDocument/2006/relationships/hyperlink" Target="http://blog.csdn.net/hguisu/article/details/6122513" TargetMode="External"/><Relationship Id="rId67" Type="http://schemas.openxmlformats.org/officeDocument/2006/relationships/image" Target="media/image27.jpeg"/><Relationship Id="rId103" Type="http://schemas.openxmlformats.org/officeDocument/2006/relationships/hyperlink" Target="http://blog.csdn.net/yuanlulu/article/details/6438841"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lib.csdn.net/base/linux" TargetMode="External"/><Relationship Id="rId129" Type="http://schemas.openxmlformats.org/officeDocument/2006/relationships/hyperlink" Target="http://blog.chinaunix.net/uid-26669729-id-3077015.html" TargetMode="External"/><Relationship Id="rId13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blog.csdn.net/droidphone/article/details/7489756" TargetMode="External"/><Relationship Id="rId54" Type="http://schemas.openxmlformats.org/officeDocument/2006/relationships/hyperlink" Target="http://lib.csdn.net/base/datastructure" TargetMode="External"/><Relationship Id="rId62" Type="http://schemas.openxmlformats.org/officeDocument/2006/relationships/hyperlink" Target="http://blog.chinaunix.net/uid-23069658-id-3405954.html" TargetMode="External"/><Relationship Id="rId70" Type="http://schemas.openxmlformats.org/officeDocument/2006/relationships/hyperlink" Target="http://www.cnblogs.com/sky-heaven/p/5847519.html" TargetMode="External"/><Relationship Id="rId75" Type="http://schemas.openxmlformats.org/officeDocument/2006/relationships/image" Target="media/image31.png"/><Relationship Id="rId83" Type="http://schemas.openxmlformats.org/officeDocument/2006/relationships/hyperlink" Target="http://www.dzsc.com/stock/W/WOLFSON.html" TargetMode="External"/><Relationship Id="rId88" Type="http://schemas.openxmlformats.org/officeDocument/2006/relationships/hyperlink" Target="http://www.dzsc.com/product/file825.html" TargetMode="External"/><Relationship Id="rId91" Type="http://schemas.openxmlformats.org/officeDocument/2006/relationships/hyperlink" Target="http://www.dzsc.com/stock/1/150000.html" TargetMode="External"/><Relationship Id="rId96" Type="http://schemas.openxmlformats.org/officeDocument/2006/relationships/hyperlink" Target="http://www.dzsc.com/stock_MC1/MC13783.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www.wowotech.net/content/uploadfile/201412/bd2e141923119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owotech.net/linux_kenrel/kobject.html" TargetMode="External"/><Relationship Id="rId23" Type="http://schemas.openxmlformats.org/officeDocument/2006/relationships/image" Target="media/image10.png"/><Relationship Id="rId28" Type="http://schemas.openxmlformats.org/officeDocument/2006/relationships/hyperlink" Target="http://blog.chinaunix.net/uid-23069658-id-3142047.html" TargetMode="External"/><Relationship Id="rId36" Type="http://schemas.openxmlformats.org/officeDocument/2006/relationships/hyperlink" Target="http://blog.chinaunix.net/uid-27041925-id-3884955.html" TargetMode="External"/><Relationship Id="rId49" Type="http://schemas.openxmlformats.org/officeDocument/2006/relationships/hyperlink" Target="http://www.wowotech.net/armv8a_arch/arm_concept.html" TargetMode="External"/><Relationship Id="rId57" Type="http://schemas.openxmlformats.org/officeDocument/2006/relationships/hyperlink" Target="http://lib.csdn.net/base/c" TargetMode="External"/><Relationship Id="rId106" Type="http://schemas.openxmlformats.org/officeDocument/2006/relationships/hyperlink" Target="http://blog.csdn.net/yuanlulu/article/details/6438841"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blog.chinaunix.net/uid-27177626-id-3585189.html" TargetMode="External"/><Relationship Id="rId127" Type="http://schemas.openxmlformats.org/officeDocument/2006/relationships/hyperlink" Target="http://www.cnblogs.com/my_life/articles/3469263.html" TargetMode="External"/><Relationship Id="rId10" Type="http://schemas.openxmlformats.org/officeDocument/2006/relationships/hyperlink" Target="http://lxr.free-electrons.com/ident?i=delayed_work" TargetMode="External"/><Relationship Id="rId31" Type="http://schemas.openxmlformats.org/officeDocument/2006/relationships/hyperlink" Target="http://www.2cto.com/os/201603/494064.html" TargetMode="External"/><Relationship Id="rId44" Type="http://schemas.openxmlformats.org/officeDocument/2006/relationships/image" Target="media/image20.png"/><Relationship Id="rId52" Type="http://schemas.openxmlformats.org/officeDocument/2006/relationships/hyperlink" Target="http://blog.csdn.net/g_salamander/article/details/8081724" TargetMode="External"/><Relationship Id="rId60" Type="http://schemas.openxmlformats.org/officeDocument/2006/relationships/image" Target="media/image24.jpeg"/><Relationship Id="rId65" Type="http://schemas.openxmlformats.org/officeDocument/2006/relationships/hyperlink" Target="http://blog.csdn.net/hguisu/article/details/7445768/" TargetMode="External"/><Relationship Id="rId73" Type="http://schemas.openxmlformats.org/officeDocument/2006/relationships/hyperlink" Target="http://www.cnblogs.com/Ray-chen/archive/2011/12/27/2303115.html" TargetMode="External"/><Relationship Id="rId78" Type="http://schemas.openxmlformats.org/officeDocument/2006/relationships/image" Target="media/image34.png"/><Relationship Id="rId81" Type="http://schemas.openxmlformats.org/officeDocument/2006/relationships/hyperlink" Target="http://blog.csdn.net/zhangskd/article/details/45938267" TargetMode="External"/><Relationship Id="rId86" Type="http://schemas.openxmlformats.org/officeDocument/2006/relationships/image" Target="media/image35.png"/><Relationship Id="rId94" Type="http://schemas.openxmlformats.org/officeDocument/2006/relationships/hyperlink" Target="http://www.dzsc.com/product/searchfile/310.html" TargetMode="External"/><Relationship Id="rId99" Type="http://schemas.openxmlformats.org/officeDocument/2006/relationships/hyperlink" Target="http://images.cnitblog.com/blog/475396/201301/18213038-989756011b3d46ac808125102c1e6c85.jpg" TargetMode="External"/><Relationship Id="rId101" Type="http://schemas.openxmlformats.org/officeDocument/2006/relationships/hyperlink" Target="http://www.dzsc.com/stock-ic/DC_DC.html" TargetMode="External"/><Relationship Id="rId122" Type="http://schemas.openxmlformats.org/officeDocument/2006/relationships/hyperlink" Target="http://zqwt.012.blog.163.com/blog/static/12044684201332535457347/" TargetMode="External"/><Relationship Id="rId130" Type="http://schemas.openxmlformats.org/officeDocument/2006/relationships/hyperlink" Target="http://lxr.free-electrons.com/source/Documentation/DMA-API-HOWTO.txt" TargetMode="External"/><Relationship Id="rId135" Type="http://schemas.openxmlformats.org/officeDocument/2006/relationships/hyperlink" Target="http://lib.csdn.net/base/linux" TargetMode="External"/><Relationship Id="rId4" Type="http://schemas.openxmlformats.org/officeDocument/2006/relationships/webSettings" Target="webSettings.xml"/><Relationship Id="rId9" Type="http://schemas.openxmlformats.org/officeDocument/2006/relationships/hyperlink" Target="http://lxr.free-electrons.com/ident?i=kobject_uevent_env" TargetMode="External"/><Relationship Id="rId13" Type="http://schemas.openxmlformats.org/officeDocument/2006/relationships/hyperlink" Target="http://www.wowotech.net/linux_kenrel/device_and_driver.html" TargetMode="Externa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blog.csdn.net/skywalkzf/article/details/7479132" TargetMode="Externa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image" Target="media/image22.jpeg"/><Relationship Id="rId76" Type="http://schemas.openxmlformats.org/officeDocument/2006/relationships/image" Target="media/image32.png"/><Relationship Id="rId97" Type="http://schemas.openxmlformats.org/officeDocument/2006/relationships/hyperlink" Target="http://images.cnitblog.com/blog/475396/201301/18213036-56eb7aad762e4c9c9fbd24ee64b7e2b1.jpg" TargetMode="External"/><Relationship Id="rId104" Type="http://schemas.openxmlformats.org/officeDocument/2006/relationships/hyperlink" Target="http://lib.csdn.net/base/dotnet" TargetMode="External"/><Relationship Id="rId120" Type="http://schemas.openxmlformats.org/officeDocument/2006/relationships/hyperlink" Target="https://www.baidu.com/link?url=JY_1TA0EnEQPwNiDo9Ba-py4K0TGhJFa2tHZPNJcTzEuociGvI7-SVFBNrSkdSC-JWif0JxKLSbnUQNye7qSEa&amp;wd=&amp;eqid=c8ccf7a200018fe700000004583e2f5f" TargetMode="External"/><Relationship Id="rId125" Type="http://schemas.openxmlformats.org/officeDocument/2006/relationships/hyperlink" Target="http://blog.csdn.net/cbk861110/article/details/40747139" TargetMode="External"/><Relationship Id="rId7" Type="http://schemas.openxmlformats.org/officeDocument/2006/relationships/image" Target="media/image1.png"/><Relationship Id="rId71" Type="http://schemas.openxmlformats.org/officeDocument/2006/relationships/hyperlink" Target="http://bgutech.blog.163.com/blog/static/18261124320116181119889/" TargetMode="External"/><Relationship Id="rId92" Type="http://schemas.openxmlformats.org/officeDocument/2006/relationships/hyperlink" Target="http://www.dzsc.com/product/searchfile/124.html" TargetMode="External"/><Relationship Id="rId2" Type="http://schemas.openxmlformats.org/officeDocument/2006/relationships/styles" Target="styles.xml"/><Relationship Id="rId29" Type="http://schemas.openxmlformats.org/officeDocument/2006/relationships/hyperlink" Target="http://blog.sina.com.cn/s/blog_c70e10380102w9b5.html" TargetMode="External"/><Relationship Id="rId24" Type="http://schemas.openxmlformats.org/officeDocument/2006/relationships/image" Target="media/image11.jpeg"/><Relationship Id="rId40" Type="http://schemas.openxmlformats.org/officeDocument/2006/relationships/image" Target="media/image18.png"/><Relationship Id="rId45" Type="http://schemas.openxmlformats.org/officeDocument/2006/relationships/hyperlink" Target="http://en.wikipedia.org/wiki/List_of_ARM_microarchitectures" TargetMode="External"/><Relationship Id="rId66" Type="http://schemas.openxmlformats.org/officeDocument/2006/relationships/image" Target="media/image26.jpeg"/><Relationship Id="rId87" Type="http://schemas.openxmlformats.org/officeDocument/2006/relationships/hyperlink" Target="http://www.dzsc.com/stock-ic/FLASH.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sdn.net/luckywang1103/article/details/50619251" TargetMode="External"/><Relationship Id="rId136" Type="http://schemas.openxmlformats.org/officeDocument/2006/relationships/hyperlink" Target="http://blog.csdn.net/macrossdzh/article/details/5958368" TargetMode="External"/><Relationship Id="rId61" Type="http://schemas.openxmlformats.org/officeDocument/2006/relationships/image" Target="media/image25.jpeg"/><Relationship Id="rId82" Type="http://schemas.openxmlformats.org/officeDocument/2006/relationships/hyperlink" Target="http://www.dzsc.com/stock-ic/3430.html" TargetMode="External"/><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4294934530</TotalTime>
  <Pages>142</Pages>
  <Words>23113</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mazemother</cp:lastModifiedBy>
  <cp:revision>794</cp:revision>
  <dcterms:created xsi:type="dcterms:W3CDTF">2016-09-21T01:55:00Z</dcterms:created>
  <dcterms:modified xsi:type="dcterms:W3CDTF">2017-07-27T08:11:00Z</dcterms:modified>
</cp:coreProperties>
</file>